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BAE" w:rsidRPr="00985BAE" w:rsidRDefault="00985BAE" w:rsidP="00985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Upgrading from AIX 5.3 to AIX 6.1 using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nimadm</w:t>
      </w:r>
      <w:proofErr w:type="spellEnd"/>
    </w:p>
    <w:p w:rsidR="00985BAE" w:rsidRPr="00985BAE" w:rsidRDefault="00985BAE" w:rsidP="00985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Posted on </w:t>
      </w:r>
      <w:hyperlink r:id="rId5" w:tooltip="17:50" w:history="1">
        <w:r w:rsidRPr="00985B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04/24/2012</w:t>
        </w:r>
      </w:hyperlink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It can be very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usefull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to have a minimum downtime when upgrading from AIX 5.3 to AIX 6.1. Using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can be a really good method to do it. It seems that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multibos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can answer to this problem, but this is not the subject for this post. So let’s have a deeper look on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In this post we’ll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call :</w:t>
      </w:r>
      <w:proofErr w:type="gramEnd"/>
    </w:p>
    <w:p w:rsidR="00985BAE" w:rsidRPr="00985BAE" w:rsidRDefault="00985BAE" w:rsidP="00985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nim_master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master :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server used to perform migration.</w:t>
      </w:r>
    </w:p>
    <w:p w:rsidR="00985BAE" w:rsidRPr="00985BAE" w:rsidRDefault="00985BAE" w:rsidP="00985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nim_client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client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 to upgrade from AIX5.3TL12 to AIX6.1TL06.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Prerequisites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 between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 and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and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to transfer data from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 to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server before and after upgrade. I really don’t know why but theses backups are performed through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. I have to check if it can be done with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beloved </w:t>
      </w:r>
      <w:proofErr w:type="spellStart"/>
      <w:proofErr w:type="gram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ssh</w:t>
      </w:r>
      <w:proofErr w:type="spellEnd"/>
      <w:proofErr w:type="gramEnd"/>
    </w:p>
    <w:p w:rsidR="00985BAE" w:rsidRPr="00985BAE" w:rsidRDefault="00985BAE" w:rsidP="00985B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So, enable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master and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 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chsubserver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-a -v shell -p tcp6 -r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inetd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# echo "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root" &gt;&gt; /root/.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rhosts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600 .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rhosts</w:t>
      </w:r>
      <w:proofErr w:type="spellEnd"/>
    </w:p>
    <w:p w:rsidR="00985BAE" w:rsidRPr="00985BAE" w:rsidRDefault="00985BAE" w:rsidP="00985B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Be sure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is fully working and test it 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rsh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hostname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nimadmvg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server needs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volume group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, we’ll call it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. This volume group has be greater or equals than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nim_client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mkvg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-S -s 128M -y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hdisk17 hdisk37 hdisk38 hdisk39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lsvg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-l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LV NAME TYPE LPs PPs PVs LV STATE MOUNT POINT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lsvg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-p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PV_NAME PV STATE TOTAL PPs FREE PPs FREE DISTRIBUTION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hdisk38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 255 255 51..51..51..51..51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hdisk37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 255 255 51..51..51..51..51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hdisk36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 255 255 51..51..51..51..51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hdisk17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 269 268 54..53..53..54..54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bos.alt_disk_install.rte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fileset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To perform a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migration,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server,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spot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lpp_source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needs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bos.alt_disk_install.rte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fileset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fileset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has to be in </w:t>
      </w:r>
      <w:r w:rsidRPr="00985BA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the exact same version on </w:t>
      </w:r>
      <w:proofErr w:type="spellStart"/>
      <w:r w:rsidRPr="00985BA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master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>, and in spot used for migration.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In our case we use a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spot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spot_aix610TL06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lpp_source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lpp_aix610TL06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>, to migrate for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AIX 5.3TL12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AIX6.1TL06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. We are going to check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bos.alt_disk_install.rte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fileset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on our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and on our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spot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Let’s check on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server 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lslpp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-l |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bos.alt_disk_install.rte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bos.alt_disk_install.rte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6.1.6.1 COMMITTED Alternate Disk Installation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bos.alt_disk_install.rte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6.1.6.1 COMMITTED Alternate Disk Installation</w:t>
      </w:r>
    </w:p>
    <w:p w:rsidR="00985BAE" w:rsidRPr="00985BAE" w:rsidRDefault="00985BAE" w:rsidP="00985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Let’s check on </w:t>
      </w:r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spot_AIX610TL06 spot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nim_master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showres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'spot_aix610TL06' |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bos.alt_disk_install.rte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bos.alt_disk_install.rte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6.1.6.1 A F Alternate Disk Installation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 free physical volumes for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alt_inst_rootvg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Check that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nim_client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have enough free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phyiscal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volumes to cater </w:t>
      </w:r>
      <w:proofErr w:type="spellStart"/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own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alt_inst_rootvg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lpar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lspv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-w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awk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'{print $1}'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hdisk3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hdisk4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hdisk5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Running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it’s time to upgrade</w:t>
      </w:r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Ok, we’re ready, all prerequisites are done,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are in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strating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blocks to begin our migration from AIX5.3TL12 to AIX6.1TL06.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br/>
        <w:t xml:space="preserve">Run </w:t>
      </w:r>
      <w:proofErr w:type="spell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command to start migration, use these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arguments :</w:t>
      </w:r>
      <w:proofErr w:type="gramEnd"/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j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volume group used on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nim_master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c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nim_client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hostname.</w:t>
      </w:r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s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spot name.</w:t>
      </w:r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l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lpp_source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name.</w:t>
      </w:r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d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disks used by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nim_client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alt_inst_rootvg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y :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accept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licences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Here we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go :</w:t>
      </w:r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-j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-s spot_aix610TL06 -l lpp_aix610TL06 -d "hdisk3 hdisk4 hdisk5" -Y</w:t>
      </w:r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5BAE">
        <w:rPr>
          <w:rFonts w:ascii="Times New Roman" w:eastAsia="Times New Roman" w:hAnsi="Times New Roman" w:cs="Times New Roman"/>
          <w:i/>
          <w:iCs/>
          <w:sz w:val="24"/>
          <w:szCs w:val="24"/>
        </w:rPr>
        <w:t>nimadm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is done in 12 steps, let’s have a look on each one :</w:t>
      </w:r>
      <w:r w:rsidRPr="00985BAE">
        <w:rPr>
          <w:rFonts w:ascii="Times New Roman" w:eastAsia="Times New Roman" w:hAnsi="Times New Roman" w:cs="Times New Roman"/>
          <w:sz w:val="24"/>
          <w:szCs w:val="24"/>
        </w:rPr>
        <w:br/>
        <w:t xml:space="preserve">All steps description are taken from </w:t>
      </w:r>
      <w:hyperlink r:id="rId6" w:history="1">
        <w:r w:rsidRPr="00985B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http://www.ibm.com/developerworks/aix/library/au-migrate_nimadm/index.html</w:t>
        </w:r>
      </w:hyperlink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nim_master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alt_disk_install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client, alternate root volume group (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altinst_rootvg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) is created during this phase.”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Cloning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on client, Phase 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Client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alt_disk_install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command: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alt_disk_copy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-j -M 6.1 -P1 -d "hdisk3 hdisk4 hdisk5"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Calling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mkszfile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to create new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image.data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Checking disk sizes.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cloned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volume group and associated logical volumes.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alt_hd5.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alt_paging00.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alt_tivolilv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alt_hd8.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alt_hd4.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alt_hd2.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alt_hd9var.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alt_hd3.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alt_hd10opt.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alt_devdumphd3.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alt_cdc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alt_ccm63lv.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alt_adminlv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alt_sinagioslv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alt_sysloadlv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alt_samlv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alt_tempolv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alt_omnilv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alt_db2v9lv.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alt_orascriptlv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alt_ora1020lv.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alt_orabdumplv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alt_oratarlv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alt_oranetlv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alt_oraadumplv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alt_oracdumplv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alt_oraudumplv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logical volume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alt_tinalv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logical volume alt_hd11admin.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/admin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/home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/opt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/tempo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/tools/list/admin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/tools/list/ccm63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/tools/list/db2/V9.5FP8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/tools/list/oracle/network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/tools/list/oracle/product/10.2.0.4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/tools/list/oracle/scripts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/tools/list/oracle/tar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file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Generating a list of files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backup and restore into the alternate file system...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Phase 1 complete.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nim_master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creates the cache file systems in 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nimadmvg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volume group. Some initial checks for the required migration disk space are performed.”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2.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Creating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cache file systems on volume group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Checking for initial required migration space.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/home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/opt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/tempo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/tools/list/ccm63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/tools/list/db2/V9.5FP8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/tools/list/oracle/network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/tools/list/oracle/product/10.2.0.4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/tools/list/oracle/scripts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/tools/list/oracle/tar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nim_master</w:t>
      </w:r>
      <w:proofErr w:type="spellEnd"/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creates the cache file systems in 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nimadmvg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volume group.”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3.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Syncing client data to </w:t>
      </w: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cache ...</w:t>
      </w:r>
      <w:proofErr w:type="gramEnd"/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“If a pre-migration script resource has been specified, it is executed at this time.”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4.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 There is no user customization script specified for this phase.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</w:t>
      </w:r>
    </w:p>
    <w:p w:rsidR="00985BAE" w:rsidRPr="00985BAE" w:rsidRDefault="00985BAE" w:rsidP="00985BAE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“System configuration files are saved. Initial migration space is calculated and appropriate file system expansions are made. 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bos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image is restored and the device database is merged (similar to a conventional migration). All of the migration merge methods are executed, and some miscellaneous processing takes place.”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5.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Saving system configuration files.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Checking for initial required migration space.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Setting up for base operating system restore.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Restoring base operating system.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Merging system configuration files.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Config_Rules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SRCextmeth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SRCsubsys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SWservAt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pse.conf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vfs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xtiso.conf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PdAtXtd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PdDv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convert_errnotify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passwd_mig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login_mig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user_mrg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secur_mig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RoleMerge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methods_mig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mkusr_mig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group_mig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ldapcfg_mig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ldapmap_mig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convert_errlog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GAI.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PdAt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merge_smit_db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ODM_merge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fix.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merge_swvpds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Running migration merge method: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SysckMerge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filesets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are migrated using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installp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 Any required RPM images are also installed during this phase.”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6.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Installing and migrating software.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Updating install utilities.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[..]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Installing Software...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installp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 APPLYING software for: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bos.rte.mlslib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6.1.6.0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. . . . . &lt;&lt; Copyright notice for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&gt;&gt; . . . . . . 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Licensed Materials - Property of IBM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5765G6200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International Business Machines Corp. 1985, 2010.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AT&amp;T 1984, 1985, 1986, 1987, 1988, 1989.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Regents of the University of California 1980, 1982, 1983, 1985, 1986, 1987, 1988, 1989.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BULL 1993, 2010.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Copyright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Digi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International Inc. 1988-1993.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Interactive Systems Corporation 1985, 1991.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ISQUARE, Inc. 1990.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Innovative Security Systems, Inc. 2001-2006.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Copyright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Mentat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Inc. 1990, 1991.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Open Software Foundation, Inc. 1989, 1994.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Sun Microsystems, Inc. 1984, 1985, 1986, 1987, 1988, 1991.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All rights reserved.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US Government Users Restricted Rights - Use, duplication or disclosure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restricted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by GSA ADP Schedule Contract with IBM Corp.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. . . . . &lt;&lt; End of copyright notice for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&gt;&gt;. . . 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processed: 1 of 2 (Total time: 3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secs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).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installp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 APPLYING software for: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X11.compat.lib.X11R6_motif 6.1.6.0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. . . . . &lt;&gt;&lt; ;; . . . . . . 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Licensed Materials - Property of IBM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5765G6200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International Business Machines Corp. 2007, 2010.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Copyright Massachusetts Institute of Technology, 1985, 1994.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All rights reserved.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US Government Users Restricted Rights - Use, duplication or disclosure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restricted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by GSA ADP Schedule Contract with IBM Corp.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. . . . . &lt;&lt; End of copyright notice for X11.compat &gt;&gt;. . . 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Finished processing all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. (Total time: 8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secs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).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[..]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"If a post-migration script resource has been specified, it is executed at this time."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7.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 There is no user customization script specified for this phase.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bosboot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command is run to create a client boot image, which is written to the client's alternate boot logical volume (alt_hd5)."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8.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Creating client boot image.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bosboot</w:t>
      </w:r>
      <w:proofErr w:type="spellEnd"/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>: Boot image is 45273 512 byte blocks.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Writing boot image to client's alternate boot disk hdisk3.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"All the migrated data is now copied from the NIM master's local cache file and synced to the client's alternate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rsh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9.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Adjusting client file system </w:t>
      </w: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sizes ...</w:t>
      </w:r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/home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/opt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/tempo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/tools/list/ccm63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/tools/list/db2/V9.5FP8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/tools/list/oracle/network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/tools/list/oracle/product/10.2.0.4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/tools/list/oracle/scripts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/tools/list/oracle/tar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/tools/list/</w:t>
      </w:r>
      <w:proofErr w:type="spellStart"/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Adjusting size for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Adjusting size for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Syncing cache data to </w:t>
      </w: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client ...</w:t>
      </w:r>
      <w:proofErr w:type="gramEnd"/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"The NIM master cleans up and removes the local cache file systems."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10.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Unmounting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client mounts on the NIM master.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/tools/list/oracle/tar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/tools/list/oracle/scripts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/tools/list/oracle/product/10.2.0.4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/tools/list/oracle/network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/tools/list/db2/V9.5FP8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/tools/list/ccm63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/tempo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/opt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/home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Removing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cache file systems.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/home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/opt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/tempo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/tools/list/ccm63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/tools/list/db2/V9.5FP8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/tools/list/oracle/network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/tools/list/oracle/product/10.2.0.4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/tools/list/oracle/scripts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/tools/list/oracle/tar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Removing cache file system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lpar-s_alt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alt_disk_install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command is called again to make the final adjustments and put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altinst_rootvg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to sleep. The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bootlist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is set to the target disk."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11.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Cloning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on client, Phase 3.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Client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alt_disk_install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command: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alt_disk_copy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-j -M 6.1 -P3 -d "hdisk3 hdisk4 hdisk5"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## Phase 3 ###################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Verifying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...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Modifying ODM on cloned disk.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tivoli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tina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sysload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sinagios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/tools/list/oracle/tar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/tools/list/oracle/scripts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/tools/list/oracle/product/10.2.0.4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/tools/list/oracle/network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/tools/list/oracle/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adump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omnivision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collectnode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/tools/list/db2/V9.5FP8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cdc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/tools/list/ccm63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/tools/list/admin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/tempo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/opt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/home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lastRenderedPageBreak/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forced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unmount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of /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alt_inst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Changing logical volume names in volume group descriptor area.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Fixing LV control blocks...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Fixing file system superblocks...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Bootlist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is set to the boot disk: hdisk3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=hd5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</w:t>
      </w:r>
    </w:p>
    <w:p w:rsidR="00985BAE" w:rsidRPr="00985BAE" w:rsidRDefault="00985BAE" w:rsidP="00985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>"Cleanup is executed to end the migration."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Executing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nimadm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phase 12.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+-----------------------------------------------------------------------------+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Cleaning up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alt_disk_migration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on the NIM master.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Cleaning up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alt_disk_migration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on client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lpar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-s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steps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Check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bootlist</w:t>
      </w:r>
      <w:proofErr w:type="spellEnd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nim_client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 boot list is set on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alt_inst_rootvg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before rebooting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lspv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hdisk0 00cf55c68810289c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rootvg</w:t>
      </w:r>
      <w:proofErr w:type="spell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hdisk1 00cf55c6a65524a1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datavg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hdisk2 00cf55c6a655251d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datavg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hdisk3 00cf55c6a6552594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hdisk4 00cf55c6a655264d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 xml:space="preserve">hdisk5 00cf55c6a65526f0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altinst_rootvg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bootlist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-o -m normal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=hd5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pathid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=0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=hd5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pathid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=1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=hd5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pathid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=2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5BAE">
        <w:rPr>
          <w:rFonts w:ascii="Courier New" w:eastAsia="Times New Roman" w:hAnsi="Courier New" w:cs="Courier New"/>
          <w:sz w:val="20"/>
          <w:szCs w:val="20"/>
        </w:rPr>
        <w:t>hdisk3</w:t>
      </w:r>
      <w:proofErr w:type="gram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blv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=hd5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pathid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=3</w:t>
      </w:r>
    </w:p>
    <w:p w:rsidR="00985BAE" w:rsidRPr="00985BAE" w:rsidRDefault="00985BAE" w:rsidP="0098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Reboot </w:t>
      </w:r>
      <w:proofErr w:type="spellStart"/>
      <w:r w:rsidRPr="00985BAE">
        <w:rPr>
          <w:rFonts w:ascii="Times New Roman" w:eastAsia="Times New Roman" w:hAnsi="Times New Roman" w:cs="Times New Roman"/>
          <w:b/>
          <w:bCs/>
          <w:sz w:val="36"/>
          <w:szCs w:val="36"/>
        </w:rPr>
        <w:t>oslevel</w:t>
      </w:r>
      <w:proofErr w:type="spellEnd"/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Reboot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client and check AIX version with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oslevel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5BAE">
        <w:rPr>
          <w:rFonts w:ascii="Times New Roman" w:eastAsia="Times New Roman" w:hAnsi="Times New Roman" w:cs="Times New Roman"/>
          <w:sz w:val="24"/>
          <w:szCs w:val="24"/>
        </w:rPr>
        <w:t>command :</w:t>
      </w:r>
      <w:proofErr w:type="gramEnd"/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># shutdown -Fr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nim_client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85BAE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985BAE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:rsidR="00985BAE" w:rsidRPr="00985BAE" w:rsidRDefault="00985BAE" w:rsidP="00985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BAE">
        <w:rPr>
          <w:rFonts w:ascii="Courier New" w:eastAsia="Times New Roman" w:hAnsi="Courier New" w:cs="Courier New"/>
          <w:sz w:val="20"/>
          <w:szCs w:val="20"/>
        </w:rPr>
        <w:t>6100-06-06-1140</w:t>
      </w:r>
    </w:p>
    <w:p w:rsidR="00985BAE" w:rsidRPr="00985BAE" w:rsidRDefault="00985BAE" w:rsidP="0098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Congratulation you have successfully migrated an AIX </w:t>
      </w:r>
      <w:proofErr w:type="spellStart"/>
      <w:r w:rsidRPr="00985BAE">
        <w:rPr>
          <w:rFonts w:ascii="Times New Roman" w:eastAsia="Times New Roman" w:hAnsi="Times New Roman" w:cs="Times New Roman"/>
          <w:sz w:val="24"/>
          <w:szCs w:val="24"/>
        </w:rPr>
        <w:t>lpar</w:t>
      </w:r>
      <w:proofErr w:type="spellEnd"/>
      <w:r w:rsidRPr="00985BAE">
        <w:rPr>
          <w:rFonts w:ascii="Times New Roman" w:eastAsia="Times New Roman" w:hAnsi="Times New Roman" w:cs="Times New Roman"/>
          <w:sz w:val="24"/>
          <w:szCs w:val="24"/>
        </w:rPr>
        <w:t xml:space="preserve"> from 5.3TL12 to 6.1TL06.</w:t>
      </w:r>
    </w:p>
    <w:p w:rsidR="00F230AA" w:rsidRDefault="00F230AA">
      <w:bookmarkStart w:id="0" w:name="_GoBack"/>
      <w:bookmarkEnd w:id="0"/>
    </w:p>
    <w:sectPr w:rsidR="00F2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15B3D"/>
    <w:multiLevelType w:val="multilevel"/>
    <w:tmpl w:val="DD0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73F9B"/>
    <w:multiLevelType w:val="multilevel"/>
    <w:tmpl w:val="A30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D26A23"/>
    <w:multiLevelType w:val="multilevel"/>
    <w:tmpl w:val="385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A04A9"/>
    <w:multiLevelType w:val="multilevel"/>
    <w:tmpl w:val="DCE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B26AF4"/>
    <w:multiLevelType w:val="multilevel"/>
    <w:tmpl w:val="D9E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D647B"/>
    <w:multiLevelType w:val="multilevel"/>
    <w:tmpl w:val="0D10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BAE"/>
    <w:rsid w:val="00985BAE"/>
    <w:rsid w:val="00F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2F1C4-CCCC-4EB1-85CE-22F90CEB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5B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5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5B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p">
    <w:name w:val="sep"/>
    <w:basedOn w:val="DefaultParagraphFont"/>
    <w:rsid w:val="00985BAE"/>
  </w:style>
  <w:style w:type="character" w:styleId="Hyperlink">
    <w:name w:val="Hyperlink"/>
    <w:basedOn w:val="DefaultParagraphFont"/>
    <w:uiPriority w:val="99"/>
    <w:semiHidden/>
    <w:unhideWhenUsed/>
    <w:rsid w:val="00985BA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8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5BA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B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4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8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5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3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8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1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9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6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2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5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5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bm.com/developerworks/aix/library/au-migrate_nimadm/index.html" TargetMode="External"/><Relationship Id="rId5" Type="http://schemas.openxmlformats.org/officeDocument/2006/relationships/hyperlink" Target="http://chmod666.org/index.php/upgrading-from-aix-5-3-to-aix-6-1-using-nimad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95322C86</Template>
  <TotalTime>114</TotalTime>
  <Pages>11</Pages>
  <Words>3306</Words>
  <Characters>18847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</dc:creator>
  <cp:keywords/>
  <dc:description/>
  <cp:lastModifiedBy>Jayakrishna Kenche</cp:lastModifiedBy>
  <cp:revision>1</cp:revision>
  <dcterms:created xsi:type="dcterms:W3CDTF">2016-01-24T20:53:00Z</dcterms:created>
  <dcterms:modified xsi:type="dcterms:W3CDTF">2016-01-24T22:47:00Z</dcterms:modified>
</cp:coreProperties>
</file>