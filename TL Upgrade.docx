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8C0" w:rsidRPr="001638C0" w:rsidRDefault="001638C0" w:rsidP="001638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600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 First check the </w:t>
      </w:r>
      <w:hyperlink r:id="rId5" w:tooltip="AIX 7.1 OS Installation on IBM Server" w:history="1">
        <w:r w:rsidRPr="001638C0">
          <w:rPr>
            <w:rFonts w:ascii="Arial" w:eastAsia="Times New Roman" w:hAnsi="Arial" w:cs="Times New Roman"/>
            <w:color w:val="000000"/>
            <w:sz w:val="24"/>
            <w:szCs w:val="24"/>
            <w:u w:val="single"/>
          </w:rPr>
          <w:t>AIX OS</w:t>
        </w:r>
      </w:hyperlink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 level and version before proceeding for AIX TL Update on </w:t>
      </w:r>
      <w:proofErr w:type="spellStart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aix</w:t>
      </w:r>
      <w:proofErr w:type="spellEnd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 server. Run </w:t>
      </w:r>
      <w:proofErr w:type="spellStart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oslevel</w:t>
      </w:r>
      <w:proofErr w:type="spellEnd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 xml:space="preserve"> -s</w:t>
      </w: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 command as per showing below image. Then proceed for AIX TL update. Run </w:t>
      </w:r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#</w:t>
      </w:r>
      <w:proofErr w:type="spellStart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smitty</w:t>
      </w:r>
      <w:proofErr w:type="spellEnd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update_all</w:t>
      </w:r>
      <w:proofErr w:type="spellEnd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 </w:t>
      </w: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command as per below snap shot.</w:t>
      </w:r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 </w:t>
      </w:r>
    </w:p>
    <w:p w:rsidR="001638C0" w:rsidRPr="001638C0" w:rsidRDefault="001638C0" w:rsidP="0016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53125" cy="904875"/>
            <wp:effectExtent l="0" t="0" r="9525" b="9525"/>
            <wp:docPr id="7" name="Picture 7" descr="AIX OS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X OS Lev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8C0">
        <w:rPr>
          <w:rFonts w:ascii="Times New Roman" w:eastAsia="Times New Roman" w:hAnsi="Times New Roman" w:cs="Times New Roman"/>
          <w:sz w:val="24"/>
          <w:szCs w:val="24"/>
        </w:rPr>
        <w:t>AIX OS Level</w:t>
      </w:r>
    </w:p>
    <w:p w:rsidR="001638C0" w:rsidRPr="001638C0" w:rsidRDefault="001638C0" w:rsidP="001638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ind w:left="600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Now you will need to edit AIX TL package path or if you are already on the path then just enter the {.} dot and enter.</w:t>
      </w:r>
    </w:p>
    <w:p w:rsidR="001638C0" w:rsidRPr="001638C0" w:rsidRDefault="001638C0" w:rsidP="0016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62650" cy="781050"/>
            <wp:effectExtent l="0" t="0" r="0" b="0"/>
            <wp:docPr id="6" name="Picture 6" descr="Update Install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date Install Softwa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8C0">
        <w:rPr>
          <w:rFonts w:ascii="Times New Roman" w:eastAsia="Times New Roman" w:hAnsi="Times New Roman" w:cs="Times New Roman"/>
          <w:sz w:val="24"/>
          <w:szCs w:val="24"/>
        </w:rPr>
        <w:t>Update Install Software</w:t>
      </w:r>
    </w:p>
    <w:p w:rsidR="001638C0" w:rsidRPr="001638C0" w:rsidRDefault="001638C0" w:rsidP="001638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600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 After that you will need to fill all Entry Fields as per below snap shot.</w:t>
      </w:r>
    </w:p>
    <w:p w:rsidR="001638C0" w:rsidRPr="001638C0" w:rsidRDefault="001638C0" w:rsidP="0016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53125" cy="2381250"/>
            <wp:effectExtent l="0" t="0" r="9525" b="0"/>
            <wp:docPr id="5" name="Picture 5" descr="AIX Update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X Update Insta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8C0">
        <w:rPr>
          <w:rFonts w:ascii="Times New Roman" w:eastAsia="Times New Roman" w:hAnsi="Times New Roman" w:cs="Times New Roman"/>
          <w:sz w:val="24"/>
          <w:szCs w:val="24"/>
        </w:rPr>
        <w:t>AIX Update Install</w:t>
      </w:r>
    </w:p>
    <w:p w:rsidR="001638C0" w:rsidRPr="001638C0" w:rsidRDefault="001638C0" w:rsidP="001638C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600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Most important is that do not select</w:t>
      </w:r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 “Yes”</w:t>
      </w: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 option in </w:t>
      </w:r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 xml:space="preserve">“COMMIT Software </w:t>
      </w:r>
      <w:proofErr w:type="spellStart"/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updates”.</w:t>
      </w: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You</w:t>
      </w:r>
      <w:proofErr w:type="spellEnd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 have to select</w:t>
      </w:r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 “No” </w:t>
      </w: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Option as per below output</w:t>
      </w:r>
      <w:r w:rsidRPr="001638C0">
        <w:rPr>
          <w:rFonts w:ascii="Arial" w:eastAsia="Times New Roman" w:hAnsi="Arial" w:cs="Times New Roman"/>
          <w:b/>
          <w:bCs/>
          <w:color w:val="000000"/>
          <w:sz w:val="24"/>
          <w:szCs w:val="24"/>
        </w:rPr>
        <w:t>. Also Accept the new license agreement as “Yes”.</w:t>
      </w:r>
    </w:p>
    <w:p w:rsidR="001638C0" w:rsidRPr="001638C0" w:rsidRDefault="001638C0" w:rsidP="0016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62650" cy="2505075"/>
            <wp:effectExtent l="0" t="0" r="0" b="9525"/>
            <wp:docPr id="4" name="Picture 4" descr="AIX Update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IX Update Al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8C0">
        <w:rPr>
          <w:rFonts w:ascii="Times New Roman" w:eastAsia="Times New Roman" w:hAnsi="Times New Roman" w:cs="Times New Roman"/>
          <w:sz w:val="24"/>
          <w:szCs w:val="24"/>
        </w:rPr>
        <w:t>AIX Update All</w:t>
      </w:r>
    </w:p>
    <w:p w:rsidR="001638C0" w:rsidRPr="001638C0" w:rsidRDefault="001638C0" w:rsidP="001638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ind w:left="600"/>
        <w:jc w:val="center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This is the window you can see below “ARE YOU SURE ?” for proceed to update the AIX TL on </w:t>
      </w:r>
      <w:proofErr w:type="spellStart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aix</w:t>
      </w:r>
      <w:proofErr w:type="spellEnd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 server.</w:t>
      </w:r>
    </w:p>
    <w:p w:rsidR="001638C0" w:rsidRPr="001638C0" w:rsidRDefault="001638C0" w:rsidP="0016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62650" cy="1933575"/>
            <wp:effectExtent l="0" t="0" r="0" b="9525"/>
            <wp:docPr id="3" name="Picture 3" descr="AIX OS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IX OS Inf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8C0">
        <w:rPr>
          <w:rFonts w:ascii="Times New Roman" w:eastAsia="Times New Roman" w:hAnsi="Times New Roman" w:cs="Times New Roman"/>
          <w:sz w:val="24"/>
          <w:szCs w:val="24"/>
        </w:rPr>
        <w:t>AIX OS Info</w:t>
      </w:r>
    </w:p>
    <w:p w:rsidR="001638C0" w:rsidRPr="001638C0" w:rsidRDefault="001638C0" w:rsidP="001638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600"/>
        <w:jc w:val="center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 Now AIX TL update will start as per below screen shot.</w:t>
      </w:r>
    </w:p>
    <w:p w:rsidR="001638C0" w:rsidRPr="001638C0" w:rsidRDefault="001638C0" w:rsidP="0016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29100" cy="6781800"/>
            <wp:effectExtent l="0" t="0" r="0" b="0"/>
            <wp:docPr id="2" name="Picture 2" descr="Smitty Update_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itty Update_a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638C0">
        <w:rPr>
          <w:rFonts w:ascii="Times New Roman" w:eastAsia="Times New Roman" w:hAnsi="Times New Roman" w:cs="Times New Roman"/>
          <w:sz w:val="24"/>
          <w:szCs w:val="24"/>
        </w:rPr>
        <w:t>Smitty</w:t>
      </w:r>
      <w:proofErr w:type="spellEnd"/>
      <w:r w:rsidRPr="00163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38C0">
        <w:rPr>
          <w:rFonts w:ascii="Times New Roman" w:eastAsia="Times New Roman" w:hAnsi="Times New Roman" w:cs="Times New Roman"/>
          <w:sz w:val="24"/>
          <w:szCs w:val="24"/>
        </w:rPr>
        <w:t>Update_all</w:t>
      </w:r>
      <w:proofErr w:type="spellEnd"/>
    </w:p>
    <w:p w:rsidR="001638C0" w:rsidRPr="001638C0" w:rsidRDefault="001638C0" w:rsidP="001638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600"/>
        <w:rPr>
          <w:rFonts w:ascii="Arial" w:eastAsia="Times New Roman" w:hAnsi="Arial" w:cs="Times New Roman"/>
          <w:color w:val="000000"/>
          <w:sz w:val="24"/>
          <w:szCs w:val="24"/>
        </w:rPr>
      </w:pPr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AIX TL will be updated Successfully on </w:t>
      </w:r>
      <w:proofErr w:type="spellStart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>aix</w:t>
      </w:r>
      <w:proofErr w:type="spellEnd"/>
      <w:r w:rsidRPr="001638C0">
        <w:rPr>
          <w:rFonts w:ascii="Arial" w:eastAsia="Times New Roman" w:hAnsi="Arial" w:cs="Times New Roman"/>
          <w:color w:val="000000"/>
          <w:sz w:val="24"/>
          <w:szCs w:val="24"/>
        </w:rPr>
        <w:t xml:space="preserve"> server as you see in below screen shot. If Command shows Failed output then your AIX TL is not updated on server.</w:t>
      </w:r>
    </w:p>
    <w:p w:rsidR="001638C0" w:rsidRDefault="001638C0" w:rsidP="001638C0">
      <w:pPr>
        <w:rPr>
          <w:rFonts w:ascii="Times New Roman" w:eastAsia="Times New Roman" w:hAnsi="Times New Roman" w:cs="Times New Roman"/>
          <w:sz w:val="24"/>
          <w:szCs w:val="24"/>
        </w:rPr>
      </w:pPr>
      <w:r w:rsidRPr="001638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72175" cy="3419475"/>
            <wp:effectExtent l="0" t="0" r="9525" b="9525"/>
            <wp:docPr id="1" name="Picture 1" descr="AIX TL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IX TL Upd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8C0">
        <w:rPr>
          <w:rFonts w:ascii="Times New Roman" w:eastAsia="Times New Roman" w:hAnsi="Times New Roman" w:cs="Times New Roman"/>
          <w:sz w:val="24"/>
          <w:szCs w:val="24"/>
        </w:rPr>
        <w:t>AIX TL Updated</w:t>
      </w:r>
    </w:p>
    <w:p w:rsidR="00BB49AD" w:rsidRDefault="00BB49AD" w:rsidP="001638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oslevel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7100-02-03-1334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oslevel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sq</w:t>
      </w:r>
      <w:proofErr w:type="spellEnd"/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Known Service Packs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-------------------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7100-02-03-1334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7100-02-02-1316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7100-02-01-1245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7100-02-00-0000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7100-01-08-1334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7100-01-07-1316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7100-01-06-1241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7100-01-05-1228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7100-01-04-1216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7100-01-03-1207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7100-01-02-1150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7100-01-01-1141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7100-00-10-1334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7100-00-09-1316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7100-00-08-1241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7100-00-07-1228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7100-00-06-1216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7100-00-05-1207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7100-00-04-1140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7100-00-03-1115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7100-00-02-1041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7100-00-01-1037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oslevel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-r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oslevel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rq</w:t>
      </w:r>
      <w:proofErr w:type="spellEnd"/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Known Recommended Maintenance Levels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7100-02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7100-01</w:t>
      </w:r>
    </w:p>
    <w:p w:rsidR="00BB49AD" w:rsidRPr="00BB49AD" w:rsidRDefault="00BB49AD" w:rsidP="00BB49AD">
      <w:pPr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7100-00</w:t>
      </w:r>
    </w:p>
    <w:p w:rsidR="00BB49AD" w:rsidRDefault="00BB49AD" w:rsidP="001638C0"/>
    <w:p w:rsidR="00BB49AD" w:rsidRDefault="00BB49AD" w:rsidP="001638C0"/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#</w:t>
      </w:r>
      <w:proofErr w:type="spellStart"/>
      <w:r>
        <w:t>lppchk</w:t>
      </w:r>
      <w:proofErr w:type="spellEnd"/>
      <w:r>
        <w:t xml:space="preserve"> -v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#</w:t>
      </w:r>
      <w:proofErr w:type="spellStart"/>
      <w:r>
        <w:t>oslevel</w:t>
      </w:r>
      <w:proofErr w:type="spellEnd"/>
      <w:r>
        <w:t xml:space="preserve"> -</w:t>
      </w:r>
      <w:proofErr w:type="spellStart"/>
      <w:r>
        <w:t>rl</w:t>
      </w:r>
      <w:proofErr w:type="spellEnd"/>
      <w:r>
        <w:t xml:space="preserve"> 7100-02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#</w:t>
      </w:r>
      <w:proofErr w:type="spellStart"/>
      <w:r>
        <w:t>instfix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AIX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7.1.0.0_AIX_ML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7100-00_AIX_ML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7100-01_AIX_ML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7100-02_AIX_ML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#</w:t>
      </w:r>
      <w:proofErr w:type="spellStart"/>
      <w:r>
        <w:t>lslpp</w:t>
      </w:r>
      <w:proofErr w:type="spellEnd"/>
      <w:r>
        <w:t xml:space="preserve"> -h bos.mp64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</w:t>
      </w:r>
      <w:proofErr w:type="spellStart"/>
      <w:r>
        <w:t>Fileset</w:t>
      </w:r>
      <w:proofErr w:type="spellEnd"/>
      <w:r>
        <w:t xml:space="preserve">         Level     Action       Status       Date         Time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----------------------------------------------------------------------------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Path: /</w:t>
      </w:r>
      <w:proofErr w:type="spellStart"/>
      <w:r>
        <w:t>usr</w:t>
      </w:r>
      <w:proofErr w:type="spellEnd"/>
      <w:r>
        <w:t>/lib/</w:t>
      </w:r>
      <w:proofErr w:type="spellStart"/>
      <w:r>
        <w:t>objrepos</w:t>
      </w:r>
      <w:proofErr w:type="spellEnd"/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bos.mp64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7.1.1.15   COMMIT       COMPLETE     11/12/13     17:31:14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7.1.1.17   COMMIT       COMPLETE     11/18/13     12:07:26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7.1.2.16   COMMIT       COMPLETE     11/18/13     19:13:12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Path: /</w:t>
      </w:r>
      <w:proofErr w:type="spellStart"/>
      <w:r>
        <w:t>etc</w:t>
      </w:r>
      <w:proofErr w:type="spellEnd"/>
      <w:r>
        <w:t>/</w:t>
      </w:r>
      <w:proofErr w:type="spellStart"/>
      <w:r>
        <w:t>objrepos</w:t>
      </w:r>
      <w:proofErr w:type="spellEnd"/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bos.mp64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7.1.1.15   COMMIT       COMPLETE     11/12/13     17:31:17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7.1.1.17   COMMIT       COMPLETE     11/18/13     12:07:26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7.1.2.16   COMMIT       COMPLETE     11/18/13     19:13:12</w:t>
      </w:r>
    </w:p>
    <w:p w:rsidR="00BB49AD" w:rsidRDefault="00BB49AD" w:rsidP="001638C0"/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#</w:t>
      </w:r>
      <w:proofErr w:type="spellStart"/>
      <w:r>
        <w:t>instfix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|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ML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7.1.0.0_AIX_ML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7100-00_AIX_ML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7100-01_AIX_ML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7100-02_AIX_ML were found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#</w:t>
      </w:r>
      <w:proofErr w:type="spellStart"/>
      <w:r>
        <w:t>instfix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|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SP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71-00-011037_SP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71-00-021041_SP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71-00-031115_SP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71-01-011141_SP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71-00-041140_SP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71-01-021150_SP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71-01-031207_SP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lastRenderedPageBreak/>
        <w:t xml:space="preserve">    All </w:t>
      </w:r>
      <w:proofErr w:type="spellStart"/>
      <w:r>
        <w:t>filesets</w:t>
      </w:r>
      <w:proofErr w:type="spellEnd"/>
      <w:r>
        <w:t xml:space="preserve"> for 71-00-051207_SP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71-01-041216_SP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71-00-061216_SP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71-01-051228_SP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71-00-071228_SP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71-00-081241_SP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71-01-061241_SP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71-02-011245_SP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71-02-021316_SP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71-00-091316_SP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71-01-071316_SP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71-00-101334_SP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71-01-081334_SP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All </w:t>
      </w:r>
      <w:proofErr w:type="spellStart"/>
      <w:r>
        <w:t>filesets</w:t>
      </w:r>
      <w:proofErr w:type="spellEnd"/>
      <w:r>
        <w:t xml:space="preserve"> for 71-02-031334_SP were found.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Pre-installation Verification...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+-----------------------------------------------------------------------------+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Verifying selections...done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Verifying requisites...done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Results...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WARNINGS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Problems described in this section are not likely to be the source of any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immediate or serious failures, but further actions may be necessary or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desired.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Conflicting Versions of </w:t>
      </w:r>
      <w:proofErr w:type="spellStart"/>
      <w:r>
        <w:t>Filesets</w:t>
      </w:r>
      <w:proofErr w:type="spellEnd"/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--------------------------------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The following </w:t>
      </w:r>
      <w:proofErr w:type="spellStart"/>
      <w:r>
        <w:t>filesets</w:t>
      </w:r>
      <w:proofErr w:type="spellEnd"/>
      <w:r>
        <w:t xml:space="preserve"> are conflicting versions of </w:t>
      </w:r>
      <w:proofErr w:type="spellStart"/>
      <w:r>
        <w:t>filesets</w:t>
      </w:r>
      <w:proofErr w:type="spellEnd"/>
      <w:r>
        <w:t xml:space="preserve"> for which there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are multiple versions on the installation media.  Since a specific version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was not selected, the newest installable version has been selected.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</w:t>
      </w:r>
      <w:proofErr w:type="spellStart"/>
      <w:r>
        <w:t>infocenter.man.EN_US.libs</w:t>
      </w:r>
      <w:proofErr w:type="spellEnd"/>
      <w:r>
        <w:t xml:space="preserve"> 7.1.2.0         # AIX manual libs - U.S. English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</w:t>
      </w:r>
      <w:proofErr w:type="spellStart"/>
      <w:r>
        <w:t>infocenter.man.EN_US.files</w:t>
      </w:r>
      <w:proofErr w:type="spellEnd"/>
      <w:r>
        <w:t xml:space="preserve"> 7.1.2.0        # AIX manual files - U.S. English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</w:t>
      </w:r>
      <w:proofErr w:type="spellStart"/>
      <w:r>
        <w:t>infocenter.man.EN_US.commands</w:t>
      </w:r>
      <w:proofErr w:type="spellEnd"/>
      <w:r>
        <w:t xml:space="preserve"> 7.1.2.0     # AIX manual commands - U.S. E...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Superseded </w:t>
      </w:r>
      <w:proofErr w:type="spellStart"/>
      <w:r>
        <w:t>Fileset</w:t>
      </w:r>
      <w:proofErr w:type="spellEnd"/>
      <w:r>
        <w:t xml:space="preserve"> Updates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--------------------------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</w:t>
      </w:r>
      <w:proofErr w:type="spellStart"/>
      <w:r>
        <w:t>Fileset</w:t>
      </w:r>
      <w:proofErr w:type="spellEnd"/>
      <w:r>
        <w:t xml:space="preserve"> updates listed in this section will not be installed.  Newer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updates which supersede (replace) these were selected instead (either by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you or automatically by the installation program).  Make sure that the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superseding updates listed passed pre-installation verification.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</w:t>
      </w:r>
      <w:proofErr w:type="spellStart"/>
      <w:r>
        <w:t>bos.rte.install</w:t>
      </w:r>
      <w:proofErr w:type="spellEnd"/>
      <w:r>
        <w:t xml:space="preserve"> 7.1.2.1                           (Superseded by 7.1.2.16)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&lt;&lt; End of Warning Section &gt;&gt;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SUCCESSES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lastRenderedPageBreak/>
        <w:t xml:space="preserve">  </w:t>
      </w:r>
      <w:proofErr w:type="spellStart"/>
      <w:r>
        <w:t>Filesets</w:t>
      </w:r>
      <w:proofErr w:type="spellEnd"/>
      <w:r>
        <w:t xml:space="preserve"> listed in this section passed pre-installation verification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and will be installed.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Mandatory </w:t>
      </w:r>
      <w:proofErr w:type="spellStart"/>
      <w:r>
        <w:t>Fileset</w:t>
      </w:r>
      <w:proofErr w:type="spellEnd"/>
      <w:r>
        <w:t xml:space="preserve"> Updates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-------------------------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(being installed automatically due to their importance)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</w:t>
      </w:r>
      <w:proofErr w:type="spellStart"/>
      <w:r>
        <w:t>bos.rte.install</w:t>
      </w:r>
      <w:proofErr w:type="spellEnd"/>
      <w:r>
        <w:t xml:space="preserve"> 7.1.2.16                    # LPP Install Commands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&lt;&lt; End of Success Section &gt;&gt;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+-----------------------------------------------------------------------------+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  BUILDDATE Verification ...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+-----------------------------------------------------------------------------+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Verifying build dates...done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FILESET STATISTICS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719  Selected to be installed, of which: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1  Passed pre-installation verification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1  Replaced by superseding updates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717  Deferred (see *NOTE below)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1  Total to be installed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+-----------------------------------------------------------------------------+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 xml:space="preserve">                                Summaries: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+-----------------------------------------------------------------------------+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Pre-installation Failure/Warning Summary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----------------------------------------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Name                      Level           Pre-installation Failure/Warning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-------------------------------------------------------------------------------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bos.rte.install</w:t>
      </w:r>
      <w:proofErr w:type="spellEnd"/>
      <w:r>
        <w:t xml:space="preserve">           7.1.2.1         To be superseded by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wio.fcp</w:t>
      </w:r>
      <w:proofErr w:type="spellEnd"/>
      <w:r>
        <w:t xml:space="preserve">                   7.1.2.1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sysmgtlib.libraries.apps</w:t>
      </w:r>
      <w:proofErr w:type="spellEnd"/>
      <w:r>
        <w:t xml:space="preserve">  7.1.2.0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sysmgtlib.framework.core</w:t>
      </w:r>
      <w:proofErr w:type="spellEnd"/>
      <w:r>
        <w:t xml:space="preserve">  7.1.2.0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sysmgt.pconsole.rte</w:t>
      </w:r>
      <w:proofErr w:type="spellEnd"/>
      <w:r>
        <w:t xml:space="preserve">       7.1.2.0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sysmgt.pconsole.apps.wsmi</w:t>
      </w:r>
      <w:proofErr w:type="spellEnd"/>
      <w:r>
        <w:t xml:space="preserve"> 7.1.2.0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sysmgt.pconsole.apps.wrba</w:t>
      </w:r>
      <w:proofErr w:type="spellEnd"/>
      <w:r>
        <w:t xml:space="preserve"> 7.1.2.0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sysmgt.pconsole.apps.wdce</w:t>
      </w:r>
      <w:proofErr w:type="spellEnd"/>
      <w:r>
        <w:t xml:space="preserve"> 7.1.2.0         To be superseded by 7.1.2.15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proofErr w:type="spellStart"/>
      <w:r>
        <w:t>bos.rte.install</w:t>
      </w:r>
      <w:proofErr w:type="spellEnd"/>
      <w:r>
        <w:t xml:space="preserve">           7.1.2.1         Already superseded by 7.1.2.16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1800-035 Exit status (142) returned by command.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lastRenderedPageBreak/>
        <w:t xml:space="preserve">(Command process used </w:t>
      </w:r>
      <w:proofErr w:type="spellStart"/>
      <w:r>
        <w:t>stdout</w:t>
      </w:r>
      <w:proofErr w:type="spellEnd"/>
      <w:r>
        <w:t xml:space="preserve"> and </w:t>
      </w:r>
      <w:proofErr w:type="spellStart"/>
      <w:r>
        <w:t>stderr</w:t>
      </w:r>
      <w:proofErr w:type="spellEnd"/>
      <w:r>
        <w:t xml:space="preserve"> file</w:t>
      </w:r>
    </w:p>
    <w:p w:rsidR="00BB49AD" w:rsidRDefault="00BB49AD" w:rsidP="00BB49AD">
      <w:pPr>
        <w:pStyle w:val="HTMLPreformatted"/>
        <w:pBdr>
          <w:top w:val="inset" w:sz="6" w:space="5" w:color="auto"/>
          <w:left w:val="inset" w:sz="6" w:space="5" w:color="auto"/>
          <w:bottom w:val="inset" w:sz="6" w:space="5" w:color="auto"/>
          <w:right w:val="inset" w:sz="6" w:space="5" w:color="auto"/>
        </w:pBdr>
      </w:pPr>
      <w:r>
        <w:t>descriptors connected to SMIT via pipes.)</w:t>
      </w:r>
    </w:p>
    <w:p w:rsidR="00BB49AD" w:rsidRDefault="00BB49AD" w:rsidP="001638C0"/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reject the applied software: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installp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-r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commit the &lt;package&gt;: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installp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-c -f &lt;package&gt;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cleanup an incomplete installation: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installp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-C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check the &lt;package&gt;: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lppchk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-c &lt;package&gt; Verifies that the / (root), /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and /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>/share parts of the system are valid with each other: 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lppchk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-v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install the file set associated with fix IX9999 from rmt0: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instfix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-k IX9999 -d /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/rmt0.1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verify fix IY6969 installed: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instfix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ik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IY6969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How to display missing </w:t>
      </w:r>
      <w:proofErr w:type="spellStart"/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filesets</w:t>
      </w:r>
      <w:proofErr w:type="spellEnd"/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from service pack:</w:t>
      </w:r>
    </w:p>
    <w:p w:rsidR="00BB49AD" w:rsidRPr="00BB49AD" w:rsidRDefault="00BB49AD" w:rsidP="00BB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9AD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instfix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icqv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BB49AD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BB49AD">
        <w:rPr>
          <w:rFonts w:ascii="Times New Roman" w:eastAsia="Times New Roman" w:hAnsi="Times New Roman" w:cs="Times New Roman"/>
          <w:sz w:val="24"/>
          <w:szCs w:val="24"/>
        </w:rPr>
        <w:t xml:space="preserve"> ':-:' </w:t>
      </w:r>
    </w:p>
    <w:p w:rsidR="00BB49AD" w:rsidRPr="00BB49AD" w:rsidRDefault="00BB49AD" w:rsidP="00BB49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B49AD">
        <w:rPr>
          <w:rFonts w:ascii="Times New Roman" w:eastAsia="Times New Roman" w:hAnsi="Times New Roman" w:cs="Times New Roman"/>
          <w:b/>
          <w:bCs/>
          <w:sz w:val="20"/>
          <w:szCs w:val="20"/>
        </w:rPr>
        <w:t>To verify if you have all packages installed for the current ML and why after upgrade you cannot see the newer version: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instfix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|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ML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6100-00_AIX_ML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6100-01_AIX_ML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6100-02_AIX_ML were fo</w:t>
      </w:r>
      <w:bookmarkStart w:id="0" w:name="_GoBack"/>
      <w:bookmarkEnd w:id="0"/>
      <w:r w:rsidRPr="00BB49AD">
        <w:rPr>
          <w:rFonts w:ascii="Courier New" w:eastAsia="Times New Roman" w:hAnsi="Courier New" w:cs="Courier New"/>
          <w:sz w:val="20"/>
          <w:szCs w:val="20"/>
        </w:rPr>
        <w:t>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6100-03_AIX_ML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6100-04_AIX_ML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6100-05_AIX_ML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6100-06_AIX_ML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6.1.0.0_AIX_ML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    Not all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filesets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for 6100-07_AIX_ML were found.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ab/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BB49AD">
        <w:rPr>
          <w:rFonts w:ascii="Courier New" w:eastAsia="Times New Roman" w:hAnsi="Courier New" w:cs="Courier New"/>
          <w:sz w:val="20"/>
          <w:szCs w:val="20"/>
        </w:rPr>
        <w:t>oslevel</w:t>
      </w:r>
      <w:proofErr w:type="spellEnd"/>
      <w:r w:rsidRPr="00BB49AD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:rsidR="00BB49AD" w:rsidRPr="00BB49AD" w:rsidRDefault="00BB49AD" w:rsidP="00BB4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49AD">
        <w:rPr>
          <w:rFonts w:ascii="Courier New" w:eastAsia="Times New Roman" w:hAnsi="Courier New" w:cs="Courier New"/>
          <w:sz w:val="20"/>
          <w:szCs w:val="20"/>
        </w:rPr>
        <w:t>6100-06-05-1115</w:t>
      </w:r>
    </w:p>
    <w:p w:rsidR="00BB49AD" w:rsidRDefault="00BB49AD" w:rsidP="001638C0"/>
    <w:sectPr w:rsidR="00BB4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6F7A75"/>
    <w:multiLevelType w:val="multilevel"/>
    <w:tmpl w:val="801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663A4B"/>
    <w:multiLevelType w:val="multilevel"/>
    <w:tmpl w:val="1AF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34021B"/>
    <w:multiLevelType w:val="multilevel"/>
    <w:tmpl w:val="072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4C1ABA"/>
    <w:multiLevelType w:val="multilevel"/>
    <w:tmpl w:val="34D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6E05EB"/>
    <w:multiLevelType w:val="multilevel"/>
    <w:tmpl w:val="7CD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825DE4"/>
    <w:multiLevelType w:val="multilevel"/>
    <w:tmpl w:val="80D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8619F7"/>
    <w:multiLevelType w:val="multilevel"/>
    <w:tmpl w:val="C1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8C0"/>
    <w:rsid w:val="001638C0"/>
    <w:rsid w:val="00BB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C5F4D-D987-4343-BAA1-875A485E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BB49A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638C0"/>
  </w:style>
  <w:style w:type="character" w:styleId="Hyperlink">
    <w:name w:val="Hyperlink"/>
    <w:basedOn w:val="DefaultParagraphFont"/>
    <w:uiPriority w:val="99"/>
    <w:semiHidden/>
    <w:unhideWhenUsed/>
    <w:rsid w:val="001638C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638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9AD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BB49A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1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www.technotrice.com/aix-7-1-os-installation-new-ibm-server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84A4F1F</Template>
  <TotalTime>6</TotalTime>
  <Pages>8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Kenche</dc:creator>
  <cp:keywords/>
  <dc:description/>
  <cp:lastModifiedBy>Jayakrishna Kenche</cp:lastModifiedBy>
  <cp:revision>2</cp:revision>
  <dcterms:created xsi:type="dcterms:W3CDTF">2015-09-12T04:38:00Z</dcterms:created>
  <dcterms:modified xsi:type="dcterms:W3CDTF">2016-02-15T03:45:00Z</dcterms:modified>
</cp:coreProperties>
</file>