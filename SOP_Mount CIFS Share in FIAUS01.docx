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EastAsia" w:cs="Times New Roman"/>
          <w:b w:val="0"/>
          <w:i w:val="0"/>
          <w:iCs/>
          <w:color w:val="000000" w:themeColor="text1"/>
          <w:spacing w:val="0"/>
          <w:kern w:val="0"/>
          <w:sz w:val="64"/>
          <w:szCs w:val="64"/>
        </w:rPr>
        <w:id w:val="16527608"/>
        <w:docPartObj>
          <w:docPartGallery w:val="Custom Cover Pages"/>
          <w:docPartUnique/>
        </w:docPartObj>
      </w:sdtPr>
      <w:sdtEndPr>
        <w:rPr>
          <w:rFonts w:cstheme="minorBidi"/>
          <w:iCs w:val="0"/>
          <w:sz w:val="20"/>
          <w:szCs w:val="22"/>
        </w:rPr>
      </w:sdtEndPr>
      <w:sdtContent>
        <w:p w14:paraId="6C2F0F18" w14:textId="77777777" w:rsidR="002B3381" w:rsidRDefault="002B3381" w:rsidP="005D27E2">
          <w:pPr>
            <w:pStyle w:val="Title"/>
            <w:ind w:right="122"/>
            <w:jc w:val="center"/>
            <w:rPr>
              <w:rFonts w:eastAsiaTheme="minorEastAsia" w:cs="Times New Roman"/>
              <w:b w:val="0"/>
              <w:i w:val="0"/>
              <w:iCs/>
              <w:color w:val="000000" w:themeColor="text1"/>
              <w:spacing w:val="0"/>
              <w:kern w:val="0"/>
              <w:sz w:val="64"/>
              <w:szCs w:val="64"/>
            </w:rPr>
          </w:pPr>
        </w:p>
        <w:p w14:paraId="43F5EF47" w14:textId="77777777" w:rsidR="002B3381" w:rsidRDefault="002B3381" w:rsidP="005D27E2">
          <w:pPr>
            <w:pStyle w:val="Title"/>
            <w:ind w:right="122"/>
            <w:jc w:val="center"/>
            <w:rPr>
              <w:rFonts w:eastAsiaTheme="minorEastAsia" w:cs="Times New Roman"/>
              <w:b w:val="0"/>
              <w:i w:val="0"/>
              <w:iCs/>
              <w:color w:val="000000" w:themeColor="text1"/>
              <w:spacing w:val="0"/>
              <w:kern w:val="0"/>
              <w:sz w:val="64"/>
              <w:szCs w:val="64"/>
            </w:rPr>
          </w:pPr>
        </w:p>
        <w:p w14:paraId="2B1267B1" w14:textId="77777777" w:rsidR="002B3381" w:rsidRDefault="002B3381" w:rsidP="005D27E2">
          <w:pPr>
            <w:pStyle w:val="Title"/>
            <w:ind w:right="122"/>
            <w:jc w:val="center"/>
            <w:rPr>
              <w:rFonts w:eastAsiaTheme="minorEastAsia" w:cs="Times New Roman"/>
              <w:b w:val="0"/>
              <w:i w:val="0"/>
              <w:iCs/>
              <w:color w:val="000000" w:themeColor="text1"/>
              <w:spacing w:val="0"/>
              <w:kern w:val="0"/>
              <w:sz w:val="64"/>
              <w:szCs w:val="64"/>
            </w:rPr>
          </w:pPr>
        </w:p>
        <w:p w14:paraId="030B1EBF" w14:textId="1ADCF983" w:rsidR="001024C2" w:rsidRPr="005D27E2" w:rsidRDefault="00C91A42" w:rsidP="005D27E2">
          <w:pPr>
            <w:pStyle w:val="Title"/>
            <w:ind w:right="122"/>
            <w:jc w:val="center"/>
            <w:rPr>
              <w:rStyle w:val="Emphasis"/>
              <w:i/>
              <w:iCs w:val="0"/>
              <w:sz w:val="56"/>
              <w:szCs w:val="56"/>
            </w:rPr>
          </w:pPr>
          <w:proofErr w:type="spellStart"/>
          <w:r w:rsidRPr="00C91A42">
            <w:rPr>
              <w:i w:val="0"/>
              <w:iCs/>
              <w:color w:val="000000" w:themeColor="text1"/>
              <w:sz w:val="56"/>
              <w:szCs w:val="56"/>
            </w:rPr>
            <w:t>SOP_Mount</w:t>
          </w:r>
          <w:proofErr w:type="spellEnd"/>
          <w:r w:rsidRPr="00C91A42">
            <w:rPr>
              <w:i w:val="0"/>
              <w:iCs/>
              <w:color w:val="000000" w:themeColor="text1"/>
              <w:sz w:val="56"/>
              <w:szCs w:val="56"/>
            </w:rPr>
            <w:t xml:space="preserve"> CIFS Share in </w:t>
          </w:r>
          <w:r w:rsidR="00874A82">
            <w:rPr>
              <w:i w:val="0"/>
              <w:iCs/>
              <w:color w:val="000000" w:themeColor="text1"/>
              <w:sz w:val="56"/>
              <w:szCs w:val="56"/>
            </w:rPr>
            <w:t xml:space="preserve">       </w:t>
          </w:r>
          <w:r w:rsidRPr="00C91A42">
            <w:rPr>
              <w:i w:val="0"/>
              <w:iCs/>
              <w:color w:val="000000" w:themeColor="text1"/>
              <w:sz w:val="56"/>
              <w:szCs w:val="56"/>
            </w:rPr>
            <w:t>FIAUS01</w:t>
          </w:r>
        </w:p>
        <w:p w14:paraId="5CECAE27" w14:textId="4F726CA7" w:rsidR="005A055E" w:rsidRPr="00A33D94" w:rsidRDefault="00DC1B42" w:rsidP="005D27E2">
          <w:pPr>
            <w:jc w:val="center"/>
            <w:rPr>
              <w:rFonts w:ascii="Georgia" w:hAnsi="Georgia"/>
              <w:b/>
              <w:bCs/>
              <w:i/>
              <w:iCs/>
              <w:sz w:val="56"/>
              <w:szCs w:val="56"/>
            </w:rPr>
          </w:pPr>
          <w:r>
            <w:rPr>
              <w:b/>
              <w:bCs/>
              <w:i/>
              <w:iCs/>
              <w:sz w:val="56"/>
              <w:szCs w:val="56"/>
            </w:rPr>
            <w:t xml:space="preserve">Handbook - </w:t>
          </w:r>
          <w:r w:rsidR="003C4D9D" w:rsidRPr="00A33D94">
            <w:rPr>
              <w:b/>
              <w:bCs/>
              <w:i/>
              <w:iCs/>
              <w:sz w:val="56"/>
              <w:szCs w:val="56"/>
            </w:rPr>
            <w:t>Version 1.1</w:t>
          </w:r>
        </w:p>
        <w:p w14:paraId="29AA0492" w14:textId="77777777" w:rsidR="006964BF" w:rsidRPr="005A055E" w:rsidRDefault="006964BF" w:rsidP="006964BF">
          <w:pPr>
            <w:rPr>
              <w:rFonts w:ascii="Georgia" w:hAnsi="Georgia"/>
              <w:b/>
              <w:bCs/>
              <w:i/>
              <w:iCs/>
              <w:sz w:val="56"/>
              <w:szCs w:val="56"/>
            </w:rPr>
          </w:pPr>
        </w:p>
        <w:p w14:paraId="189C83F9" w14:textId="77777777" w:rsidR="00282CFC" w:rsidRPr="00277D81" w:rsidRDefault="00282CFC" w:rsidP="00277D81">
          <w:pPr>
            <w:ind w:left="2546"/>
            <w:rPr>
              <w:color w:val="000000" w:themeColor="text1"/>
            </w:rPr>
          </w:pPr>
        </w:p>
        <w:p w14:paraId="477FA6C5" w14:textId="77777777" w:rsidR="00282CFC" w:rsidRPr="00277D81" w:rsidRDefault="00282CFC" w:rsidP="00277D81">
          <w:pPr>
            <w:ind w:left="2546"/>
            <w:rPr>
              <w:color w:val="000000" w:themeColor="text1"/>
            </w:rPr>
          </w:pPr>
        </w:p>
        <w:p w14:paraId="4F217F5C" w14:textId="77777777" w:rsidR="00282CFC" w:rsidRDefault="00000000" w:rsidP="00277D81">
          <w:pPr>
            <w:ind w:left="2603"/>
            <w:rPr>
              <w:color w:val="000000" w:themeColor="text1"/>
            </w:rPr>
          </w:pPr>
        </w:p>
      </w:sdtContent>
    </w:sdt>
    <w:p w14:paraId="063C3C0C" w14:textId="77777777" w:rsidR="00EB6285" w:rsidRPr="00EB6285" w:rsidRDefault="00EB6285" w:rsidP="00EB6285"/>
    <w:p w14:paraId="3A1B48CF" w14:textId="77777777" w:rsidR="00EB6285" w:rsidRPr="00EB6285" w:rsidRDefault="00EB6285" w:rsidP="00EB6285"/>
    <w:p w14:paraId="770DEEED" w14:textId="77777777" w:rsidR="00EB6285" w:rsidRPr="00EB6285" w:rsidRDefault="00EB6285" w:rsidP="00EB6285"/>
    <w:p w14:paraId="00D711AD" w14:textId="77777777" w:rsidR="00EB6285" w:rsidRPr="00EB6285" w:rsidRDefault="00EB6285" w:rsidP="00EB6285"/>
    <w:p w14:paraId="537E787F" w14:textId="77777777" w:rsidR="00EB6285" w:rsidRPr="00EB6285" w:rsidRDefault="00EB6285" w:rsidP="00EB6285"/>
    <w:p w14:paraId="28198616" w14:textId="77777777" w:rsidR="00EB6285" w:rsidRPr="00EB6285" w:rsidRDefault="00EB6285" w:rsidP="00EB6285"/>
    <w:p w14:paraId="20E2A230" w14:textId="77777777" w:rsidR="00EB6285" w:rsidRPr="00EB6285" w:rsidRDefault="00EB6285" w:rsidP="00EB6285"/>
    <w:p w14:paraId="66E9A762" w14:textId="77777777" w:rsidR="00EB6285" w:rsidRPr="00EB6285" w:rsidRDefault="00EB6285" w:rsidP="00EB6285"/>
    <w:p w14:paraId="7674E832" w14:textId="77777777" w:rsidR="00EB6285" w:rsidRPr="00EB6285" w:rsidRDefault="00EB6285" w:rsidP="00EB6285"/>
    <w:p w14:paraId="63AF28C6" w14:textId="77777777" w:rsidR="00EB6285" w:rsidRPr="00EB6285" w:rsidRDefault="00EB6285" w:rsidP="00EB6285"/>
    <w:p w14:paraId="3B541798" w14:textId="77777777" w:rsidR="00EB6285" w:rsidRPr="00EB6285" w:rsidRDefault="00EB6285" w:rsidP="00EB6285"/>
    <w:p w14:paraId="138BA143" w14:textId="77777777" w:rsidR="00EB6285" w:rsidRPr="00EB6285" w:rsidRDefault="00EB6285" w:rsidP="00EB6285"/>
    <w:p w14:paraId="626DD967" w14:textId="77777777" w:rsidR="00EB6285" w:rsidRPr="00EB6285" w:rsidRDefault="00EB6285" w:rsidP="00EB6285"/>
    <w:p w14:paraId="72EEF5E2" w14:textId="77777777" w:rsidR="00EB6285" w:rsidRPr="00EB6285" w:rsidRDefault="00EB6285" w:rsidP="00EB6285"/>
    <w:p w14:paraId="6164DE2C" w14:textId="7E811196" w:rsidR="00EB6285" w:rsidRDefault="00EB6285" w:rsidP="00EB6285"/>
    <w:p w14:paraId="388CA84B" w14:textId="1F5EBFC7" w:rsidR="00EB6285" w:rsidRDefault="00EB6285" w:rsidP="00EB6285"/>
    <w:p w14:paraId="2E31003B" w14:textId="77777777" w:rsidR="00EB6285" w:rsidRPr="00EB6285" w:rsidRDefault="00EB6285" w:rsidP="00EB6285"/>
    <w:p w14:paraId="66292AAD" w14:textId="77777777" w:rsidR="00EB6285" w:rsidRPr="00EB6285" w:rsidRDefault="00EB6285" w:rsidP="00EB6285"/>
    <w:sdt>
      <w:sdtPr>
        <w:rPr>
          <w:rFonts w:eastAsiaTheme="minorEastAsia" w:cstheme="minorBidi"/>
          <w:b w:val="0"/>
          <w:bCs w:val="0"/>
          <w:i w:val="0"/>
          <w:iCs/>
          <w:color w:val="000000" w:themeColor="text1"/>
          <w:sz w:val="20"/>
          <w:szCs w:val="22"/>
        </w:rPr>
        <w:id w:val="23038420"/>
        <w:docPartObj>
          <w:docPartGallery w:val="Custom Table of Contents"/>
          <w:docPartUnique/>
        </w:docPartObj>
      </w:sdtPr>
      <w:sdtContent>
        <w:p w14:paraId="1DC19F86" w14:textId="77777777" w:rsidR="003A6C30" w:rsidRPr="00277D81" w:rsidRDefault="003A6C30" w:rsidP="00277D81">
          <w:pPr>
            <w:pStyle w:val="TOCHeading"/>
          </w:pPr>
          <w:r w:rsidRPr="00277D81">
            <w:t xml:space="preserve">Table of </w:t>
          </w:r>
          <w:r w:rsidR="00472ECA" w:rsidRPr="00277D81">
            <w:t>c</w:t>
          </w:r>
          <w:r w:rsidRPr="00277D81">
            <w:t>ontents</w:t>
          </w:r>
        </w:p>
        <w:p w14:paraId="671E0A80" w14:textId="2A6D3FBE" w:rsidR="001A119B" w:rsidRDefault="007D1359" w:rsidP="00210EB2">
          <w:pPr>
            <w:pStyle w:val="TOC1"/>
            <w:spacing w:line="240" w:lineRule="auto"/>
            <w:rPr>
              <w:noProof/>
              <w:sz w:val="22"/>
            </w:rPr>
          </w:pPr>
          <w:r w:rsidRPr="00277D81">
            <w:fldChar w:fldCharType="begin"/>
          </w:r>
          <w:r w:rsidR="003A6C30" w:rsidRPr="00277D81">
            <w:instrText xml:space="preserve"> TOC \o "2-3" \h \z \t "Heading 1,1,Appendix Heading 1,4,Appendix Heading 2,2,Appendix Heading 3,3,Exhibit Heading 1,1,Exhibit Heading 2,2,Exhibit Heading 3,3" </w:instrText>
          </w:r>
          <w:r w:rsidRPr="00277D81">
            <w:fldChar w:fldCharType="separate"/>
          </w:r>
          <w:hyperlink w:anchor="_Toc100937742" w:history="1">
            <w:r w:rsidR="001A119B" w:rsidRPr="0001737A">
              <w:rPr>
                <w:rStyle w:val="Hyperlink"/>
                <w:noProof/>
              </w:rPr>
              <w:t>1. Scope and Role of the NW resource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_Toc100937742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4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0685BB6D" w14:textId="1FBAFA71" w:rsidR="001A119B" w:rsidRDefault="00000000" w:rsidP="00210EB2">
          <w:pPr>
            <w:pStyle w:val="TOC2"/>
            <w:spacing w:line="240" w:lineRule="auto"/>
            <w:rPr>
              <w:noProof/>
              <w:sz w:val="22"/>
            </w:rPr>
          </w:pPr>
          <w:hyperlink w:anchor="_Toc100937743" w:history="1">
            <w:r w:rsidR="001A119B" w:rsidRPr="0001737A">
              <w:rPr>
                <w:rStyle w:val="Hyperlink"/>
                <w:noProof/>
              </w:rPr>
              <w:t>1.1. Purpose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_Toc100937743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4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5373FFCA" w14:textId="73CC656C" w:rsidR="001A119B" w:rsidRDefault="00000000" w:rsidP="00210EB2">
          <w:pPr>
            <w:pStyle w:val="TOC2"/>
            <w:spacing w:line="240" w:lineRule="auto"/>
            <w:rPr>
              <w:noProof/>
              <w:sz w:val="22"/>
            </w:rPr>
          </w:pPr>
          <w:hyperlink w:anchor="_Toc100937744" w:history="1">
            <w:r w:rsidR="001A119B" w:rsidRPr="0001737A">
              <w:rPr>
                <w:rStyle w:val="Hyperlink"/>
                <w:noProof/>
              </w:rPr>
              <w:t>1.2. Scope and Role of the NW resource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_Toc100937744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4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2428D541" w14:textId="26AED8B8" w:rsidR="001A119B" w:rsidRDefault="00000000" w:rsidP="00210EB2">
          <w:pPr>
            <w:pStyle w:val="TOC2"/>
            <w:spacing w:line="240" w:lineRule="auto"/>
            <w:rPr>
              <w:noProof/>
              <w:sz w:val="22"/>
            </w:rPr>
          </w:pPr>
          <w:hyperlink w:anchor="_Toc100937745" w:history="1">
            <w:r w:rsidR="001A119B" w:rsidRPr="0001737A">
              <w:rPr>
                <w:rStyle w:val="Hyperlink"/>
                <w:noProof/>
              </w:rPr>
              <w:t>1.3. Skills, capability and structure of the NW Resource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_Toc100937745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4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4D89F588" w14:textId="3C3524DB" w:rsidR="001A119B" w:rsidRDefault="00000000" w:rsidP="00210EB2">
          <w:pPr>
            <w:pStyle w:val="TOC1"/>
            <w:spacing w:line="240" w:lineRule="auto"/>
            <w:rPr>
              <w:noProof/>
              <w:sz w:val="22"/>
            </w:rPr>
          </w:pPr>
          <w:hyperlink w:anchor="_Toc100937746" w:history="1">
            <w:r w:rsidR="001A119B" w:rsidRPr="0001737A">
              <w:rPr>
                <w:rStyle w:val="Hyperlink"/>
                <w:noProof/>
              </w:rPr>
              <w:t>2. Access management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_Toc100937746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5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409D30DB" w14:textId="73396F28" w:rsidR="001A119B" w:rsidRDefault="00000000" w:rsidP="00210EB2">
          <w:pPr>
            <w:pStyle w:val="TOC2"/>
            <w:spacing w:line="240" w:lineRule="auto"/>
            <w:rPr>
              <w:noProof/>
            </w:rPr>
          </w:pPr>
          <w:hyperlink w:anchor="_Toc100937747" w:history="1">
            <w:r w:rsidR="001A119B" w:rsidRPr="0001737A">
              <w:rPr>
                <w:rStyle w:val="Hyperlink"/>
                <w:noProof/>
              </w:rPr>
              <w:t>2.1. Purpose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_Toc100937747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5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204558BE" w14:textId="12BD2FA1" w:rsidR="00B96433" w:rsidRDefault="008C7557" w:rsidP="00210EB2">
          <w:pPr>
            <w:spacing w:line="240" w:lineRule="auto"/>
            <w:rPr>
              <w:noProof/>
            </w:rPr>
          </w:pPr>
          <w:r>
            <w:t xml:space="preserve">2.2. Scope                                                                                                                                                                                      5 </w:t>
          </w:r>
          <w:hyperlink w:anchor="_Toc100937749" w:history="1">
            <w:r w:rsidR="001A119B" w:rsidRPr="0001737A">
              <w:rPr>
                <w:rStyle w:val="Hyperlink"/>
                <w:noProof/>
              </w:rPr>
              <w:t>2.</w:t>
            </w:r>
            <w:r w:rsidR="00B96433">
              <w:rPr>
                <w:rStyle w:val="Hyperlink"/>
                <w:noProof/>
              </w:rPr>
              <w:t>3</w:t>
            </w:r>
            <w:r w:rsidR="001A119B" w:rsidRPr="0001737A">
              <w:rPr>
                <w:rStyle w:val="Hyperlink"/>
                <w:noProof/>
              </w:rPr>
              <w:t>. Access</w:t>
            </w:r>
            <w:r w:rsidR="00B96433">
              <w:rPr>
                <w:rStyle w:val="Hyperlink"/>
                <w:noProof/>
              </w:rPr>
              <w:t xml:space="preserve"> Components </w:t>
            </w:r>
            <w:r w:rsidR="001A119B">
              <w:rPr>
                <w:noProof/>
                <w:webHidden/>
              </w:rPr>
              <w:tab/>
            </w:r>
            <w:r w:rsidR="005508F4">
              <w:rPr>
                <w:noProof/>
                <w:webHidden/>
              </w:rPr>
              <w:t xml:space="preserve">                                                                                                                                             </w:t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_Toc100937749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5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7ED8E83C" w14:textId="49C22115" w:rsidR="00B96433" w:rsidRPr="005508F4" w:rsidRDefault="00B96433" w:rsidP="00210EB2">
          <w:pPr>
            <w:spacing w:line="240" w:lineRule="auto"/>
            <w:rPr>
              <w:noProof/>
            </w:rPr>
          </w:pPr>
          <w:r>
            <w:rPr>
              <w:noProof/>
            </w:rPr>
            <w:t>2.4. Access Management WI's                                                                                                                                                  5</w:t>
          </w:r>
        </w:p>
        <w:p w14:paraId="16EE0203" w14:textId="3F4D2825" w:rsidR="001A119B" w:rsidRDefault="00000000" w:rsidP="00210EB2">
          <w:pPr>
            <w:pStyle w:val="TOC1"/>
            <w:spacing w:line="240" w:lineRule="auto"/>
            <w:rPr>
              <w:noProof/>
              <w:sz w:val="22"/>
            </w:rPr>
          </w:pPr>
          <w:hyperlink w:anchor="_Toc100937750" w:history="1">
            <w:r w:rsidR="001A119B" w:rsidRPr="0001737A">
              <w:rPr>
                <w:rStyle w:val="Hyperlink"/>
                <w:noProof/>
              </w:rPr>
              <w:t>3. WAN &amp; LAN management</w:t>
            </w:r>
            <w:r w:rsidR="001A119B">
              <w:rPr>
                <w:noProof/>
                <w:webHidden/>
              </w:rPr>
              <w:tab/>
            </w:r>
            <w:r w:rsidR="004A1825">
              <w:rPr>
                <w:noProof/>
                <w:webHidden/>
              </w:rPr>
              <w:t>9</w:t>
            </w:r>
          </w:hyperlink>
        </w:p>
        <w:p w14:paraId="43CFF70B" w14:textId="2F92C14D" w:rsidR="001A119B" w:rsidRDefault="00000000" w:rsidP="00210EB2">
          <w:pPr>
            <w:pStyle w:val="TOC2"/>
            <w:spacing w:line="240" w:lineRule="auto"/>
            <w:rPr>
              <w:noProof/>
              <w:sz w:val="22"/>
            </w:rPr>
          </w:pPr>
          <w:hyperlink w:anchor="_Toc100937751" w:history="1">
            <w:r w:rsidR="001A119B" w:rsidRPr="0001737A">
              <w:rPr>
                <w:rStyle w:val="Hyperlink"/>
                <w:noProof/>
              </w:rPr>
              <w:t>3.1. Purpose</w:t>
            </w:r>
            <w:r w:rsidR="001A119B">
              <w:rPr>
                <w:noProof/>
                <w:webHidden/>
              </w:rPr>
              <w:tab/>
            </w:r>
            <w:r w:rsidR="004A1825">
              <w:rPr>
                <w:noProof/>
                <w:webHidden/>
              </w:rPr>
              <w:t>9</w:t>
            </w:r>
          </w:hyperlink>
        </w:p>
        <w:p w14:paraId="1C45458D" w14:textId="421A6CA0" w:rsidR="001A119B" w:rsidRDefault="00000000" w:rsidP="00210EB2">
          <w:pPr>
            <w:pStyle w:val="TOC2"/>
            <w:spacing w:line="240" w:lineRule="auto"/>
            <w:rPr>
              <w:noProof/>
              <w:sz w:val="22"/>
            </w:rPr>
          </w:pPr>
          <w:hyperlink w:anchor="_Toc100937752" w:history="1">
            <w:r w:rsidR="001A119B" w:rsidRPr="0001737A">
              <w:rPr>
                <w:rStyle w:val="Hyperlink"/>
                <w:noProof/>
              </w:rPr>
              <w:t>3.2. WAN &amp; LAN components</w:t>
            </w:r>
            <w:r w:rsidR="001A119B">
              <w:rPr>
                <w:noProof/>
                <w:webHidden/>
              </w:rPr>
              <w:tab/>
            </w:r>
            <w:r w:rsidR="004A1825">
              <w:rPr>
                <w:noProof/>
                <w:webHidden/>
              </w:rPr>
              <w:t>9</w:t>
            </w:r>
          </w:hyperlink>
        </w:p>
        <w:p w14:paraId="288A02EC" w14:textId="6A0EF788" w:rsidR="001A119B" w:rsidRDefault="00000000" w:rsidP="00210EB2">
          <w:pPr>
            <w:pStyle w:val="TOC2"/>
            <w:spacing w:line="240" w:lineRule="auto"/>
            <w:rPr>
              <w:noProof/>
              <w:sz w:val="22"/>
            </w:rPr>
          </w:pPr>
          <w:hyperlink w:anchor="_Toc100937753" w:history="1">
            <w:r w:rsidR="001A119B" w:rsidRPr="0001737A">
              <w:rPr>
                <w:rStyle w:val="Hyperlink"/>
                <w:noProof/>
              </w:rPr>
              <w:t>3.3. WAN &amp; LAN management WI’s</w:t>
            </w:r>
            <w:r w:rsidR="001A119B">
              <w:rPr>
                <w:noProof/>
                <w:webHidden/>
              </w:rPr>
              <w:tab/>
            </w:r>
            <w:r w:rsidR="004A1825">
              <w:rPr>
                <w:noProof/>
                <w:webHidden/>
              </w:rPr>
              <w:t>9</w:t>
            </w:r>
          </w:hyperlink>
        </w:p>
        <w:p w14:paraId="519EE343" w14:textId="0338DBB4" w:rsidR="001A119B" w:rsidRDefault="00000000" w:rsidP="00210EB2">
          <w:pPr>
            <w:pStyle w:val="TOC1"/>
            <w:spacing w:line="240" w:lineRule="auto"/>
            <w:rPr>
              <w:noProof/>
              <w:sz w:val="22"/>
            </w:rPr>
          </w:pPr>
          <w:hyperlink w:anchor="_Toc100937754" w:history="1">
            <w:r w:rsidR="001A119B" w:rsidRPr="0001737A">
              <w:rPr>
                <w:rStyle w:val="Hyperlink"/>
                <w:noProof/>
              </w:rPr>
              <w:t>4. WLAN management</w:t>
            </w:r>
            <w:r w:rsidR="001A119B">
              <w:rPr>
                <w:noProof/>
                <w:webHidden/>
              </w:rPr>
              <w:tab/>
            </w:r>
            <w:r w:rsidR="005508F4">
              <w:rPr>
                <w:noProof/>
                <w:webHidden/>
              </w:rPr>
              <w:t>1</w:t>
            </w:r>
            <w:r w:rsidR="004A1825">
              <w:rPr>
                <w:noProof/>
                <w:webHidden/>
              </w:rPr>
              <w:t>0</w:t>
            </w:r>
          </w:hyperlink>
        </w:p>
        <w:p w14:paraId="57815EC6" w14:textId="44978C9F" w:rsidR="001A119B" w:rsidRDefault="00000000" w:rsidP="00210EB2">
          <w:pPr>
            <w:pStyle w:val="TOC2"/>
            <w:spacing w:line="240" w:lineRule="auto"/>
            <w:rPr>
              <w:noProof/>
              <w:sz w:val="22"/>
            </w:rPr>
          </w:pPr>
          <w:hyperlink w:anchor="_Toc100937755" w:history="1">
            <w:r w:rsidR="001A119B" w:rsidRPr="0001737A">
              <w:rPr>
                <w:rStyle w:val="Hyperlink"/>
                <w:noProof/>
              </w:rPr>
              <w:t>4.1. Purpose</w:t>
            </w:r>
            <w:r w:rsidR="001A119B">
              <w:rPr>
                <w:noProof/>
                <w:webHidden/>
              </w:rPr>
              <w:tab/>
            </w:r>
            <w:r w:rsidR="005508F4">
              <w:rPr>
                <w:noProof/>
                <w:webHidden/>
              </w:rPr>
              <w:t>1</w:t>
            </w:r>
            <w:r w:rsidR="004A1825">
              <w:rPr>
                <w:noProof/>
                <w:webHidden/>
              </w:rPr>
              <w:t>0</w:t>
            </w:r>
          </w:hyperlink>
        </w:p>
        <w:p w14:paraId="191DBF2E" w14:textId="56F25979" w:rsidR="001A119B" w:rsidRDefault="00000000" w:rsidP="00210EB2">
          <w:pPr>
            <w:pStyle w:val="TOC2"/>
            <w:spacing w:line="240" w:lineRule="auto"/>
            <w:rPr>
              <w:noProof/>
              <w:sz w:val="22"/>
            </w:rPr>
          </w:pPr>
          <w:hyperlink w:anchor="_Toc100937756" w:history="1">
            <w:r w:rsidR="001A119B" w:rsidRPr="0001737A">
              <w:rPr>
                <w:rStyle w:val="Hyperlink"/>
                <w:noProof/>
              </w:rPr>
              <w:t>4.2. WLAN components</w:t>
            </w:r>
            <w:r w:rsidR="001A119B">
              <w:rPr>
                <w:noProof/>
                <w:webHidden/>
              </w:rPr>
              <w:tab/>
            </w:r>
            <w:r w:rsidR="005508F4">
              <w:rPr>
                <w:noProof/>
                <w:webHidden/>
              </w:rPr>
              <w:t>1</w:t>
            </w:r>
            <w:r w:rsidR="00293282">
              <w:rPr>
                <w:noProof/>
                <w:webHidden/>
              </w:rPr>
              <w:t>0</w:t>
            </w:r>
          </w:hyperlink>
        </w:p>
        <w:p w14:paraId="253BF4BF" w14:textId="27496129" w:rsidR="001A119B" w:rsidRDefault="00000000" w:rsidP="00210EB2">
          <w:pPr>
            <w:pStyle w:val="TOC2"/>
            <w:spacing w:line="240" w:lineRule="auto"/>
            <w:rPr>
              <w:noProof/>
              <w:sz w:val="22"/>
            </w:rPr>
          </w:pPr>
          <w:hyperlink w:anchor="_Toc100937757" w:history="1">
            <w:r w:rsidR="001A119B" w:rsidRPr="0001737A">
              <w:rPr>
                <w:rStyle w:val="Hyperlink"/>
                <w:noProof/>
              </w:rPr>
              <w:t>4.3. WLAN management WI’s</w:t>
            </w:r>
            <w:r w:rsidR="001A119B">
              <w:rPr>
                <w:noProof/>
                <w:webHidden/>
              </w:rPr>
              <w:tab/>
            </w:r>
            <w:r w:rsidR="005508F4">
              <w:rPr>
                <w:noProof/>
                <w:webHidden/>
              </w:rPr>
              <w:t>1</w:t>
            </w:r>
            <w:r w:rsidR="00293282">
              <w:rPr>
                <w:noProof/>
                <w:webHidden/>
              </w:rPr>
              <w:t>0</w:t>
            </w:r>
          </w:hyperlink>
        </w:p>
        <w:p w14:paraId="0828FD3C" w14:textId="071D3465" w:rsidR="001A119B" w:rsidRDefault="00000000" w:rsidP="00210EB2">
          <w:pPr>
            <w:pStyle w:val="TOC1"/>
            <w:spacing w:line="240" w:lineRule="auto"/>
            <w:rPr>
              <w:noProof/>
              <w:sz w:val="22"/>
            </w:rPr>
          </w:pPr>
          <w:hyperlink w:anchor="_Toc100937758" w:history="1">
            <w:r w:rsidR="001A119B" w:rsidRPr="0001737A">
              <w:rPr>
                <w:rStyle w:val="Hyperlink"/>
                <w:noProof/>
              </w:rPr>
              <w:t>5. SD-WAN management</w:t>
            </w:r>
            <w:r w:rsidR="001A119B">
              <w:rPr>
                <w:noProof/>
                <w:webHidden/>
              </w:rPr>
              <w:tab/>
            </w:r>
            <w:r w:rsidR="005508F4">
              <w:rPr>
                <w:noProof/>
                <w:webHidden/>
              </w:rPr>
              <w:t>1</w:t>
            </w:r>
            <w:r w:rsidR="00293282">
              <w:rPr>
                <w:noProof/>
                <w:webHidden/>
              </w:rPr>
              <w:t>1</w:t>
            </w:r>
          </w:hyperlink>
        </w:p>
        <w:p w14:paraId="2787A2F7" w14:textId="0887C6D0" w:rsidR="001A119B" w:rsidRDefault="00000000" w:rsidP="00210EB2">
          <w:pPr>
            <w:pStyle w:val="TOC2"/>
            <w:spacing w:line="240" w:lineRule="auto"/>
            <w:rPr>
              <w:noProof/>
              <w:sz w:val="22"/>
            </w:rPr>
          </w:pPr>
          <w:hyperlink w:anchor="_Toc100937759" w:history="1">
            <w:r w:rsidR="001A119B" w:rsidRPr="0001737A">
              <w:rPr>
                <w:rStyle w:val="Hyperlink"/>
                <w:noProof/>
              </w:rPr>
              <w:t>5.1. Purpose</w:t>
            </w:r>
            <w:r w:rsidR="001A119B">
              <w:rPr>
                <w:noProof/>
                <w:webHidden/>
              </w:rPr>
              <w:tab/>
            </w:r>
            <w:r w:rsidR="005508F4">
              <w:rPr>
                <w:noProof/>
                <w:webHidden/>
              </w:rPr>
              <w:t>1</w:t>
            </w:r>
            <w:r w:rsidR="00293282">
              <w:rPr>
                <w:noProof/>
                <w:webHidden/>
              </w:rPr>
              <w:t>1</w:t>
            </w:r>
          </w:hyperlink>
        </w:p>
        <w:p w14:paraId="1983B21A" w14:textId="26A18D27" w:rsidR="001A119B" w:rsidRDefault="00000000" w:rsidP="00210EB2">
          <w:pPr>
            <w:pStyle w:val="TOC2"/>
            <w:spacing w:line="240" w:lineRule="auto"/>
            <w:rPr>
              <w:noProof/>
              <w:sz w:val="22"/>
            </w:rPr>
          </w:pPr>
          <w:hyperlink w:anchor="_Toc100937760" w:history="1">
            <w:r w:rsidR="001A119B" w:rsidRPr="0001737A">
              <w:rPr>
                <w:rStyle w:val="Hyperlink"/>
                <w:noProof/>
              </w:rPr>
              <w:t>5.2. SD-WAN components</w:t>
            </w:r>
            <w:r w:rsidR="001A119B">
              <w:rPr>
                <w:noProof/>
                <w:webHidden/>
              </w:rPr>
              <w:tab/>
            </w:r>
            <w:r w:rsidR="005508F4">
              <w:rPr>
                <w:noProof/>
                <w:webHidden/>
              </w:rPr>
              <w:t>1</w:t>
            </w:r>
            <w:r w:rsidR="00293282">
              <w:rPr>
                <w:noProof/>
                <w:webHidden/>
              </w:rPr>
              <w:t>1</w:t>
            </w:r>
          </w:hyperlink>
        </w:p>
        <w:p w14:paraId="6C545726" w14:textId="007A2857" w:rsidR="001A119B" w:rsidRDefault="00000000" w:rsidP="00210EB2">
          <w:pPr>
            <w:pStyle w:val="TOC2"/>
            <w:spacing w:line="240" w:lineRule="auto"/>
            <w:rPr>
              <w:noProof/>
              <w:sz w:val="22"/>
            </w:rPr>
          </w:pPr>
          <w:hyperlink w:anchor="_Toc100937761" w:history="1">
            <w:r w:rsidR="001A119B" w:rsidRPr="0001737A">
              <w:rPr>
                <w:rStyle w:val="Hyperlink"/>
                <w:noProof/>
              </w:rPr>
              <w:t>5.3. SD-WAN WI’s</w:t>
            </w:r>
            <w:r w:rsidR="001A119B">
              <w:rPr>
                <w:noProof/>
                <w:webHidden/>
              </w:rPr>
              <w:tab/>
            </w:r>
            <w:r w:rsidR="005508F4">
              <w:rPr>
                <w:noProof/>
                <w:webHidden/>
              </w:rPr>
              <w:t>1</w:t>
            </w:r>
            <w:r w:rsidR="00293282">
              <w:rPr>
                <w:noProof/>
                <w:webHidden/>
              </w:rPr>
              <w:t>1</w:t>
            </w:r>
          </w:hyperlink>
        </w:p>
        <w:p w14:paraId="7AA0467C" w14:textId="2AE95F53" w:rsidR="001A119B" w:rsidRDefault="00000000" w:rsidP="00210EB2">
          <w:pPr>
            <w:pStyle w:val="TOC1"/>
            <w:spacing w:line="240" w:lineRule="auto"/>
            <w:rPr>
              <w:noProof/>
              <w:sz w:val="22"/>
            </w:rPr>
          </w:pPr>
          <w:hyperlink w:anchor="_Toc100937762" w:history="1">
            <w:r w:rsidR="001A119B" w:rsidRPr="0001737A">
              <w:rPr>
                <w:rStyle w:val="Hyperlink"/>
                <w:noProof/>
              </w:rPr>
              <w:t>6. Infra Management</w:t>
            </w:r>
            <w:r w:rsidR="001A119B">
              <w:rPr>
                <w:noProof/>
                <w:webHidden/>
              </w:rPr>
              <w:tab/>
            </w:r>
            <w:r w:rsidR="005508F4">
              <w:rPr>
                <w:noProof/>
                <w:webHidden/>
              </w:rPr>
              <w:t>1</w:t>
            </w:r>
            <w:r w:rsidR="00293282">
              <w:rPr>
                <w:noProof/>
                <w:webHidden/>
              </w:rPr>
              <w:t>2</w:t>
            </w:r>
          </w:hyperlink>
        </w:p>
        <w:p w14:paraId="71BD02A6" w14:textId="0E300522" w:rsidR="001A119B" w:rsidRDefault="00000000" w:rsidP="00210EB2">
          <w:pPr>
            <w:pStyle w:val="TOC2"/>
            <w:spacing w:line="240" w:lineRule="auto"/>
            <w:rPr>
              <w:noProof/>
              <w:sz w:val="22"/>
            </w:rPr>
          </w:pPr>
          <w:hyperlink w:anchor="_Toc100937763" w:history="1">
            <w:r w:rsidR="001A119B" w:rsidRPr="0001737A">
              <w:rPr>
                <w:rStyle w:val="Hyperlink"/>
                <w:noProof/>
              </w:rPr>
              <w:t>6.1. Purpose</w:t>
            </w:r>
            <w:r w:rsidR="001A119B">
              <w:rPr>
                <w:noProof/>
                <w:webHidden/>
              </w:rPr>
              <w:tab/>
            </w:r>
            <w:r w:rsidR="005508F4">
              <w:rPr>
                <w:noProof/>
                <w:webHidden/>
              </w:rPr>
              <w:t>1</w:t>
            </w:r>
            <w:r w:rsidR="00293282">
              <w:rPr>
                <w:noProof/>
                <w:webHidden/>
              </w:rPr>
              <w:t>2</w:t>
            </w:r>
          </w:hyperlink>
        </w:p>
        <w:p w14:paraId="7B1B8107" w14:textId="6A40BF1F" w:rsidR="001A119B" w:rsidRDefault="00000000" w:rsidP="00210EB2">
          <w:pPr>
            <w:pStyle w:val="TOC2"/>
            <w:spacing w:line="240" w:lineRule="auto"/>
            <w:rPr>
              <w:noProof/>
              <w:sz w:val="22"/>
            </w:rPr>
          </w:pPr>
          <w:hyperlink w:anchor="_Toc100937764" w:history="1">
            <w:r w:rsidR="001A119B" w:rsidRPr="0001737A">
              <w:rPr>
                <w:rStyle w:val="Hyperlink"/>
                <w:noProof/>
              </w:rPr>
              <w:t>6.2. Infra Management components</w:t>
            </w:r>
            <w:r w:rsidR="001A119B">
              <w:rPr>
                <w:noProof/>
                <w:webHidden/>
              </w:rPr>
              <w:tab/>
            </w:r>
            <w:r w:rsidR="005508F4">
              <w:rPr>
                <w:noProof/>
                <w:webHidden/>
              </w:rPr>
              <w:t>1</w:t>
            </w:r>
            <w:r w:rsidR="00293282">
              <w:rPr>
                <w:noProof/>
                <w:webHidden/>
              </w:rPr>
              <w:t>2</w:t>
            </w:r>
          </w:hyperlink>
        </w:p>
        <w:p w14:paraId="6931EAF1" w14:textId="46B11380" w:rsidR="001A119B" w:rsidRDefault="00000000" w:rsidP="00210EB2">
          <w:pPr>
            <w:pStyle w:val="TOC2"/>
            <w:spacing w:line="240" w:lineRule="auto"/>
            <w:rPr>
              <w:noProof/>
              <w:sz w:val="22"/>
            </w:rPr>
          </w:pPr>
          <w:hyperlink w:anchor="_Toc100937765" w:history="1">
            <w:r w:rsidR="001A119B" w:rsidRPr="0001737A">
              <w:rPr>
                <w:rStyle w:val="Hyperlink"/>
                <w:noProof/>
              </w:rPr>
              <w:t>6.3. Infra Management WI’s</w:t>
            </w:r>
            <w:r w:rsidR="001A119B">
              <w:rPr>
                <w:noProof/>
                <w:webHidden/>
              </w:rPr>
              <w:tab/>
            </w:r>
            <w:r w:rsidR="005508F4">
              <w:rPr>
                <w:noProof/>
                <w:webHidden/>
              </w:rPr>
              <w:t>1</w:t>
            </w:r>
            <w:r w:rsidR="00293282">
              <w:rPr>
                <w:noProof/>
                <w:webHidden/>
              </w:rPr>
              <w:t>2</w:t>
            </w:r>
          </w:hyperlink>
        </w:p>
        <w:p w14:paraId="3B0F1411" w14:textId="2237B48B" w:rsidR="001A119B" w:rsidRDefault="00000000" w:rsidP="00210EB2">
          <w:pPr>
            <w:pStyle w:val="TOC1"/>
            <w:spacing w:line="240" w:lineRule="auto"/>
            <w:rPr>
              <w:noProof/>
              <w:sz w:val="22"/>
            </w:rPr>
          </w:pPr>
          <w:hyperlink w:anchor="_Toc100937766" w:history="1">
            <w:r w:rsidR="001A119B" w:rsidRPr="0001737A">
              <w:rPr>
                <w:rStyle w:val="Hyperlink"/>
                <w:noProof/>
              </w:rPr>
              <w:t>7. Miscellaneous task management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_Toc100937766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1</w:t>
            </w:r>
            <w:r w:rsidR="00293282">
              <w:rPr>
                <w:noProof/>
                <w:webHidden/>
              </w:rPr>
              <w:t>3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4C8194F6" w14:textId="3D8E38A6" w:rsidR="001A119B" w:rsidRDefault="00000000" w:rsidP="00210EB2">
          <w:pPr>
            <w:pStyle w:val="TOC2"/>
            <w:spacing w:line="240" w:lineRule="auto"/>
            <w:rPr>
              <w:noProof/>
              <w:sz w:val="22"/>
            </w:rPr>
          </w:pPr>
          <w:hyperlink w:anchor="_Toc100937767" w:history="1">
            <w:r w:rsidR="001A119B" w:rsidRPr="0001737A">
              <w:rPr>
                <w:rStyle w:val="Hyperlink"/>
                <w:noProof/>
              </w:rPr>
              <w:t>7.1. Purpose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_Toc100937767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1</w:t>
            </w:r>
            <w:r w:rsidR="00293282">
              <w:rPr>
                <w:noProof/>
                <w:webHidden/>
              </w:rPr>
              <w:t>3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223C7178" w14:textId="2F7E6EEE" w:rsidR="001A119B" w:rsidRDefault="00000000" w:rsidP="00210EB2">
          <w:pPr>
            <w:pStyle w:val="TOC2"/>
            <w:spacing w:line="240" w:lineRule="auto"/>
            <w:rPr>
              <w:noProof/>
              <w:sz w:val="22"/>
            </w:rPr>
          </w:pPr>
          <w:hyperlink w:anchor="_Toc100937768" w:history="1">
            <w:r w:rsidR="001A119B" w:rsidRPr="0001737A">
              <w:rPr>
                <w:rStyle w:val="Hyperlink"/>
                <w:noProof/>
              </w:rPr>
              <w:t>7.2. Miscellaneous components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_Toc100937768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1</w:t>
            </w:r>
            <w:r w:rsidR="00293282">
              <w:rPr>
                <w:noProof/>
                <w:webHidden/>
              </w:rPr>
              <w:t>3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03D9C2BE" w14:textId="7C06AB43" w:rsidR="001A119B" w:rsidRDefault="00000000" w:rsidP="00210EB2">
          <w:pPr>
            <w:pStyle w:val="TOC2"/>
            <w:spacing w:line="240" w:lineRule="auto"/>
            <w:rPr>
              <w:noProof/>
              <w:sz w:val="22"/>
            </w:rPr>
          </w:pPr>
          <w:hyperlink w:anchor="_Toc100937769" w:history="1">
            <w:r w:rsidR="001A119B" w:rsidRPr="0001737A">
              <w:rPr>
                <w:rStyle w:val="Hyperlink"/>
                <w:noProof/>
              </w:rPr>
              <w:t>7.3. Miscellaneous task Management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_Toc100937769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1</w:t>
            </w:r>
            <w:r w:rsidR="008C314E">
              <w:rPr>
                <w:noProof/>
                <w:webHidden/>
              </w:rPr>
              <w:t>3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5410A4B3" w14:textId="3D44502D" w:rsidR="001A119B" w:rsidRDefault="00000000" w:rsidP="00210EB2">
          <w:pPr>
            <w:pStyle w:val="TOC1"/>
            <w:spacing w:line="240" w:lineRule="auto"/>
            <w:rPr>
              <w:noProof/>
              <w:sz w:val="22"/>
            </w:rPr>
          </w:pPr>
          <w:hyperlink w:anchor="_Toc100937770" w:history="1">
            <w:r w:rsidR="001A119B" w:rsidRPr="0001737A">
              <w:rPr>
                <w:rStyle w:val="Hyperlink"/>
                <w:noProof/>
              </w:rPr>
              <w:t>8. Version Control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_Toc100937770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1</w:t>
            </w:r>
            <w:r w:rsidR="008C314E">
              <w:rPr>
                <w:noProof/>
                <w:webHidden/>
              </w:rPr>
              <w:t>4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1D8B5147" w14:textId="13442D50" w:rsidR="001A119B" w:rsidRDefault="00000000" w:rsidP="00210EB2">
          <w:pPr>
            <w:pStyle w:val="TOC2"/>
            <w:spacing w:line="240" w:lineRule="auto"/>
            <w:rPr>
              <w:noProof/>
              <w:sz w:val="22"/>
            </w:rPr>
          </w:pPr>
          <w:hyperlink w:anchor="_Toc100937771" w:history="1">
            <w:r w:rsidR="001A119B" w:rsidRPr="0001737A">
              <w:rPr>
                <w:rStyle w:val="Hyperlink"/>
                <w:noProof/>
              </w:rPr>
              <w:t>8.1. Purpose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_Toc100937771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1</w:t>
            </w:r>
            <w:r w:rsidR="008C314E">
              <w:rPr>
                <w:noProof/>
                <w:webHidden/>
              </w:rPr>
              <w:t>4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04B9DA00" w14:textId="24E8BC98" w:rsidR="001A119B" w:rsidRDefault="00000000" w:rsidP="00210EB2">
          <w:pPr>
            <w:pStyle w:val="TOC2"/>
            <w:spacing w:line="240" w:lineRule="auto"/>
            <w:rPr>
              <w:noProof/>
              <w:sz w:val="22"/>
            </w:rPr>
          </w:pPr>
          <w:hyperlink w:anchor="_Toc100937772" w:history="1">
            <w:r w:rsidR="001A119B" w:rsidRPr="0001737A">
              <w:rPr>
                <w:rStyle w:val="Hyperlink"/>
                <w:noProof/>
              </w:rPr>
              <w:t>8.2. Revision History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_Toc100937772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1</w:t>
            </w:r>
            <w:r w:rsidR="008C314E">
              <w:rPr>
                <w:noProof/>
                <w:webHidden/>
              </w:rPr>
              <w:t>4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68ECF73B" w14:textId="4FFE662F" w:rsidR="001A119B" w:rsidRDefault="00000000" w:rsidP="00210EB2">
          <w:pPr>
            <w:pStyle w:val="TOC4"/>
            <w:spacing w:line="240" w:lineRule="auto"/>
            <w:rPr>
              <w:noProof/>
              <w:sz w:val="22"/>
            </w:rPr>
          </w:pPr>
          <w:hyperlink w:anchor="_Toc100937773" w:history="1">
            <w:r w:rsidR="001A119B" w:rsidRPr="0001737A">
              <w:rPr>
                <w:rStyle w:val="Hyperlink"/>
                <w:rFonts w:cs="Times New Roman"/>
                <w:noProof/>
                <w:snapToGrid w:val="0"/>
                <w:w w:val="0"/>
              </w:rPr>
              <w:t>Appendix A. -</w:t>
            </w:r>
            <w:r w:rsidR="001A119B" w:rsidRPr="0001737A">
              <w:rPr>
                <w:rStyle w:val="Hyperlink"/>
                <w:noProof/>
              </w:rPr>
              <w:t xml:space="preserve"> Appendix Page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_Toc100937773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1</w:t>
            </w:r>
            <w:r w:rsidR="008C314E">
              <w:rPr>
                <w:noProof/>
                <w:webHidden/>
              </w:rPr>
              <w:t>5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65D58C57" w14:textId="210598E5" w:rsidR="001A119B" w:rsidRDefault="00000000" w:rsidP="00210EB2">
          <w:pPr>
            <w:pStyle w:val="TOC2"/>
            <w:spacing w:line="240" w:lineRule="auto"/>
            <w:rPr>
              <w:noProof/>
              <w:sz w:val="22"/>
            </w:rPr>
          </w:pPr>
          <w:hyperlink w:anchor="_Toc100937774" w:history="1">
            <w:r w:rsidR="001A119B" w:rsidRPr="0001737A">
              <w:rPr>
                <w:rStyle w:val="Hyperlink"/>
                <w:noProof/>
              </w:rPr>
              <w:t>A.1. Example - This is Appendix Heading 2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_Toc100937774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1</w:t>
            </w:r>
            <w:r w:rsidR="008C314E">
              <w:rPr>
                <w:noProof/>
                <w:webHidden/>
              </w:rPr>
              <w:t>5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4C75D3C0" w14:textId="6F9F9910" w:rsidR="001A119B" w:rsidRDefault="00000000" w:rsidP="00210EB2">
          <w:pPr>
            <w:pStyle w:val="TOC3"/>
            <w:spacing w:line="240" w:lineRule="auto"/>
            <w:rPr>
              <w:noProof/>
              <w:sz w:val="22"/>
            </w:rPr>
          </w:pPr>
          <w:hyperlink w:anchor="_Toc100937775" w:history="1">
            <w:r w:rsidR="001A119B" w:rsidRPr="0001737A">
              <w:rPr>
                <w:rStyle w:val="Hyperlink"/>
                <w:noProof/>
              </w:rPr>
              <w:t>A.1.1. Example - This is Appendix Heading 3</w:t>
            </w:r>
            <w:r w:rsidR="001A119B">
              <w:rPr>
                <w:noProof/>
                <w:webHidden/>
              </w:rPr>
              <w:tab/>
            </w:r>
            <w:r w:rsidR="001A119B">
              <w:rPr>
                <w:noProof/>
                <w:webHidden/>
              </w:rPr>
              <w:fldChar w:fldCharType="begin"/>
            </w:r>
            <w:r w:rsidR="001A119B">
              <w:rPr>
                <w:noProof/>
                <w:webHidden/>
              </w:rPr>
              <w:instrText xml:space="preserve"> PAGEREF _Toc100937775 \h </w:instrText>
            </w:r>
            <w:r w:rsidR="001A119B">
              <w:rPr>
                <w:noProof/>
                <w:webHidden/>
              </w:rPr>
            </w:r>
            <w:r w:rsidR="001A119B">
              <w:rPr>
                <w:noProof/>
                <w:webHidden/>
              </w:rPr>
              <w:fldChar w:fldCharType="separate"/>
            </w:r>
            <w:r w:rsidR="001A119B">
              <w:rPr>
                <w:noProof/>
                <w:webHidden/>
              </w:rPr>
              <w:t>1</w:t>
            </w:r>
            <w:r w:rsidR="008C314E">
              <w:rPr>
                <w:noProof/>
                <w:webHidden/>
              </w:rPr>
              <w:t>5</w:t>
            </w:r>
            <w:r w:rsidR="001A119B">
              <w:rPr>
                <w:noProof/>
                <w:webHidden/>
              </w:rPr>
              <w:fldChar w:fldCharType="end"/>
            </w:r>
          </w:hyperlink>
        </w:p>
        <w:p w14:paraId="588FE65A" w14:textId="270A1C5E" w:rsidR="00363EA3" w:rsidRPr="00277D81" w:rsidRDefault="007D1359" w:rsidP="00210EB2">
          <w:pPr>
            <w:spacing w:line="240" w:lineRule="auto"/>
            <w:sectPr w:rsidR="00363EA3" w:rsidRPr="00277D81" w:rsidSect="00E63E61">
              <w:headerReference w:type="default" r:id="rId11"/>
              <w:pgSz w:w="11907" w:h="16840" w:code="9"/>
              <w:pgMar w:top="567" w:right="1021" w:bottom="567" w:left="794" w:header="567" w:footer="567" w:gutter="227"/>
              <w:cols w:space="720"/>
              <w:docGrid w:linePitch="360"/>
            </w:sectPr>
          </w:pPr>
          <w:r w:rsidRPr="00277D81">
            <w:fldChar w:fldCharType="end"/>
          </w:r>
        </w:p>
      </w:sdtContent>
    </w:sdt>
    <w:p w14:paraId="2384F386" w14:textId="59E9E76C" w:rsidR="004C0C56" w:rsidRPr="00277D81" w:rsidRDefault="004C0C56" w:rsidP="00AB1C48">
      <w:pPr>
        <w:pStyle w:val="Heading1"/>
        <w:ind w:hanging="1793"/>
      </w:pPr>
      <w:bookmarkStart w:id="0" w:name="_Toc311633906"/>
      <w:bookmarkStart w:id="1" w:name="_Toc100937742"/>
      <w:r w:rsidRPr="00277D81">
        <w:lastRenderedPageBreak/>
        <w:t xml:space="preserve">Scope and Role of the </w:t>
      </w:r>
      <w:bookmarkEnd w:id="0"/>
      <w:r w:rsidR="006E47B0">
        <w:t xml:space="preserve">NW </w:t>
      </w:r>
      <w:r w:rsidR="00287442">
        <w:t>r</w:t>
      </w:r>
      <w:r w:rsidR="006E47B0">
        <w:t>esource</w:t>
      </w:r>
      <w:bookmarkEnd w:id="1"/>
    </w:p>
    <w:p w14:paraId="3E7F1394" w14:textId="77777777" w:rsidR="004C0C56" w:rsidRPr="00277D81" w:rsidRDefault="004C0C56" w:rsidP="00AB1C48">
      <w:pPr>
        <w:pStyle w:val="Heading2"/>
        <w:ind w:hanging="3042"/>
      </w:pPr>
      <w:bookmarkStart w:id="2" w:name="_Toc311633907"/>
      <w:bookmarkStart w:id="3" w:name="_Toc100937743"/>
      <w:r w:rsidRPr="00277D81">
        <w:t>Purpose</w:t>
      </w:r>
      <w:bookmarkEnd w:id="2"/>
      <w:bookmarkEnd w:id="3"/>
    </w:p>
    <w:p w14:paraId="2C1EDB93" w14:textId="77777777" w:rsidR="004C0C56" w:rsidRPr="00277D81" w:rsidRDefault="004C0C56" w:rsidP="00AB1C48">
      <w:pPr>
        <w:pStyle w:val="BodyText"/>
      </w:pPr>
      <w:r w:rsidRPr="00277D81">
        <w:t xml:space="preserve">[Provide a brief description of the purpose of a PMO within a </w:t>
      </w:r>
      <w:proofErr w:type="spellStart"/>
      <w:r w:rsidRPr="00277D81">
        <w:t>programme</w:t>
      </w:r>
      <w:proofErr w:type="spellEnd"/>
      <w:r w:rsidRPr="00277D81">
        <w:t>]</w:t>
      </w:r>
    </w:p>
    <w:p w14:paraId="36DA62D5" w14:textId="0A98DAF6" w:rsidR="004C0C56" w:rsidRPr="00277D81" w:rsidRDefault="004C0C56" w:rsidP="00AB1C48">
      <w:pPr>
        <w:pStyle w:val="Heading2"/>
        <w:ind w:hanging="3042"/>
      </w:pPr>
      <w:bookmarkStart w:id="4" w:name="_Toc311633908"/>
      <w:bookmarkStart w:id="5" w:name="_Toc100937744"/>
      <w:r w:rsidRPr="00277D81">
        <w:t xml:space="preserve">Scope and Role of the </w:t>
      </w:r>
      <w:bookmarkEnd w:id="4"/>
      <w:r w:rsidR="006E47B0">
        <w:t xml:space="preserve">NW </w:t>
      </w:r>
      <w:r w:rsidR="00287442">
        <w:t>r</w:t>
      </w:r>
      <w:r w:rsidR="006E47B0">
        <w:t>esource</w:t>
      </w:r>
      <w:bookmarkEnd w:id="5"/>
    </w:p>
    <w:p w14:paraId="730E4358" w14:textId="77777777" w:rsidR="004C0C56" w:rsidRPr="00277D81" w:rsidRDefault="004C0C56" w:rsidP="00AB1C48">
      <w:pPr>
        <w:pStyle w:val="BodyText"/>
      </w:pPr>
      <w:r w:rsidRPr="00277D81">
        <w:t xml:space="preserve">[Define the </w:t>
      </w:r>
      <w:proofErr w:type="spellStart"/>
      <w:r w:rsidRPr="00277D81">
        <w:t>programme</w:t>
      </w:r>
      <w:proofErr w:type="spellEnd"/>
      <w:r w:rsidRPr="00277D81">
        <w:t xml:space="preserve"> management arrangements the PMO will (and will not) deliver according to the requirements of the </w:t>
      </w:r>
      <w:proofErr w:type="spellStart"/>
      <w:r w:rsidRPr="00277D81">
        <w:t>programme</w:t>
      </w:r>
      <w:proofErr w:type="spellEnd"/>
      <w:r w:rsidRPr="00277D81">
        <w:t>]</w:t>
      </w:r>
    </w:p>
    <w:p w14:paraId="053A6921" w14:textId="7CA827BD" w:rsidR="004C0C56" w:rsidRPr="00277D81" w:rsidRDefault="004C0C56" w:rsidP="00AB1C48">
      <w:pPr>
        <w:pStyle w:val="Heading2"/>
        <w:ind w:hanging="3042"/>
      </w:pPr>
      <w:bookmarkStart w:id="6" w:name="_Toc311633909"/>
      <w:bookmarkStart w:id="7" w:name="_Toc100937745"/>
      <w:r w:rsidRPr="00277D81">
        <w:t xml:space="preserve">Skills, </w:t>
      </w:r>
      <w:proofErr w:type="gramStart"/>
      <w:r w:rsidRPr="00277D81">
        <w:t>capability</w:t>
      </w:r>
      <w:proofErr w:type="gramEnd"/>
      <w:r w:rsidRPr="00277D81">
        <w:t xml:space="preserve"> and structure of the </w:t>
      </w:r>
      <w:bookmarkEnd w:id="6"/>
      <w:r w:rsidR="006E47B0">
        <w:t>NW Resource</w:t>
      </w:r>
      <w:bookmarkEnd w:id="7"/>
    </w:p>
    <w:p w14:paraId="2CDFC8AB" w14:textId="77777777" w:rsidR="004C0C56" w:rsidRPr="00277D81" w:rsidRDefault="004C0C56" w:rsidP="00AB1C48">
      <w:pPr>
        <w:pStyle w:val="BodyText"/>
      </w:pPr>
      <w:r w:rsidRPr="00277D81">
        <w:t xml:space="preserve">[Describe how the PMO function is </w:t>
      </w:r>
      <w:proofErr w:type="spellStart"/>
      <w:r w:rsidRPr="00277D81">
        <w:t>organised</w:t>
      </w:r>
      <w:proofErr w:type="spellEnd"/>
      <w:r w:rsidRPr="00277D81">
        <w:t xml:space="preserve"> and resourced]</w:t>
      </w:r>
    </w:p>
    <w:p w14:paraId="20220C02" w14:textId="77777777" w:rsidR="004C0C56" w:rsidRPr="00277D81" w:rsidRDefault="004C0C56" w:rsidP="00AB1C48">
      <w:pPr>
        <w:pStyle w:val="BodyText"/>
      </w:pPr>
      <w:r w:rsidRPr="00277D81">
        <w:t>[The following example table can be used to outline the PMO team members and their roles]</w:t>
      </w:r>
    </w:p>
    <w:tbl>
      <w:tblPr>
        <w:tblStyle w:val="SmartClassicTable"/>
        <w:tblW w:w="5000" w:type="pct"/>
        <w:tblLook w:val="04A0" w:firstRow="1" w:lastRow="0" w:firstColumn="1" w:lastColumn="0" w:noHBand="0" w:noVBand="1"/>
      </w:tblPr>
      <w:tblGrid>
        <w:gridCol w:w="2517"/>
        <w:gridCol w:w="7369"/>
      </w:tblGrid>
      <w:tr w:rsidR="004C0C56" w:rsidRPr="00277D81" w14:paraId="60CA49FE" w14:textId="77777777" w:rsidTr="00277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73" w:type="pct"/>
          </w:tcPr>
          <w:p w14:paraId="553371EE" w14:textId="6F0B2531" w:rsidR="004C0C56" w:rsidRPr="00277D81" w:rsidRDefault="00D60082" w:rsidP="00AB1C48">
            <w:pPr>
              <w:pStyle w:val="BodyText1"/>
              <w:spacing w:after="60" w:line="240" w:lineRule="auto"/>
              <w:rPr>
                <w:b w:val="0"/>
                <w:color w:val="A32020" w:themeColor="text2"/>
              </w:rPr>
            </w:pPr>
            <w:r>
              <w:rPr>
                <w:color w:val="A32020" w:themeColor="text2"/>
              </w:rPr>
              <w:t>Functional role</w:t>
            </w:r>
          </w:p>
        </w:tc>
        <w:tc>
          <w:tcPr>
            <w:tcW w:w="3727" w:type="pct"/>
          </w:tcPr>
          <w:p w14:paraId="31A6A30F" w14:textId="77777777" w:rsidR="004C0C56" w:rsidRPr="00277D81" w:rsidRDefault="004C0C56" w:rsidP="00AB1C48">
            <w:pPr>
              <w:pStyle w:val="BodyText1"/>
              <w:spacing w:after="60" w:line="240" w:lineRule="auto"/>
              <w:rPr>
                <w:b w:val="0"/>
                <w:color w:val="A32020" w:themeColor="text2"/>
              </w:rPr>
            </w:pPr>
            <w:r w:rsidRPr="00277D81">
              <w:rPr>
                <w:color w:val="A32020" w:themeColor="text2"/>
              </w:rPr>
              <w:t>Responsibilities &amp; Accountabilities</w:t>
            </w:r>
          </w:p>
        </w:tc>
      </w:tr>
      <w:tr w:rsidR="004C0C56" w:rsidRPr="00277D81" w14:paraId="58CE4C03" w14:textId="77777777" w:rsidTr="00277D81">
        <w:tc>
          <w:tcPr>
            <w:tcW w:w="1273" w:type="pct"/>
          </w:tcPr>
          <w:p w14:paraId="4B85836B" w14:textId="0111478B" w:rsidR="004C0C56" w:rsidRPr="00277D81" w:rsidRDefault="00D60082" w:rsidP="00AB1C48">
            <w:pPr>
              <w:pStyle w:val="BodyText1"/>
              <w:spacing w:after="60" w:line="240" w:lineRule="auto"/>
              <w:rPr>
                <w:bCs/>
              </w:rPr>
            </w:pPr>
            <w:r>
              <w:rPr>
                <w:bCs/>
              </w:rPr>
              <w:t>WAN</w:t>
            </w:r>
          </w:p>
        </w:tc>
        <w:tc>
          <w:tcPr>
            <w:tcW w:w="3727" w:type="pct"/>
          </w:tcPr>
          <w:p w14:paraId="5C0F7A29" w14:textId="3201300F" w:rsidR="004C0C56" w:rsidRPr="00277D81" w:rsidRDefault="004C0C56" w:rsidP="00AB1C48">
            <w:pPr>
              <w:pStyle w:val="BodyText1"/>
              <w:spacing w:after="60" w:line="240" w:lineRule="auto"/>
            </w:pPr>
            <w:r w:rsidRPr="00277D81">
              <w:t xml:space="preserve">Runs the main logs and processes that underpin the </w:t>
            </w:r>
            <w:proofErr w:type="spellStart"/>
            <w:r w:rsidRPr="00277D81">
              <w:t>programme</w:t>
            </w:r>
            <w:proofErr w:type="spellEnd"/>
            <w:r w:rsidRPr="00277D81">
              <w:t xml:space="preserve">, reporting on </w:t>
            </w:r>
          </w:p>
        </w:tc>
      </w:tr>
      <w:tr w:rsidR="004C0C56" w:rsidRPr="00277D81" w14:paraId="17309BAE" w14:textId="77777777" w:rsidTr="00277D81">
        <w:tc>
          <w:tcPr>
            <w:tcW w:w="1273" w:type="pct"/>
          </w:tcPr>
          <w:p w14:paraId="7D46F61D" w14:textId="0D65487D" w:rsidR="004C0C56" w:rsidRPr="00277D81" w:rsidRDefault="004C0C56" w:rsidP="00AB1C48">
            <w:pPr>
              <w:pStyle w:val="BodyText1"/>
              <w:spacing w:after="60" w:line="240" w:lineRule="auto"/>
              <w:rPr>
                <w:bCs/>
              </w:rPr>
            </w:pPr>
            <w:r w:rsidRPr="00277D81">
              <w:rPr>
                <w:bCs/>
              </w:rPr>
              <w:t>Manager</w:t>
            </w:r>
          </w:p>
        </w:tc>
        <w:tc>
          <w:tcPr>
            <w:tcW w:w="3727" w:type="pct"/>
          </w:tcPr>
          <w:p w14:paraId="265CAD60" w14:textId="77777777" w:rsidR="004C0C56" w:rsidRPr="00277D81" w:rsidRDefault="004C0C56" w:rsidP="00AB1C48">
            <w:pPr>
              <w:pStyle w:val="BodyText1"/>
              <w:spacing w:after="60" w:line="240" w:lineRule="auto"/>
            </w:pPr>
            <w:r w:rsidRPr="00277D81">
              <w:t xml:space="preserve">Supports the </w:t>
            </w:r>
            <w:proofErr w:type="spellStart"/>
            <w:r w:rsidRPr="00277D81">
              <w:t>programme</w:t>
            </w:r>
            <w:proofErr w:type="spellEnd"/>
            <w:r w:rsidRPr="00277D81">
              <w:t xml:space="preserve"> manager in managing the productivity and wellbeing of the team. Develops and implements resource management arrangements and manages resources</w:t>
            </w:r>
          </w:p>
          <w:p w14:paraId="4C73F2A6" w14:textId="77777777" w:rsidR="004C0C56" w:rsidRPr="00277D81" w:rsidRDefault="004C0C56" w:rsidP="00AB1C48">
            <w:pPr>
              <w:pStyle w:val="BodyText1"/>
              <w:spacing w:after="60" w:line="240" w:lineRule="auto"/>
            </w:pPr>
          </w:p>
        </w:tc>
      </w:tr>
      <w:tr w:rsidR="004C0C56" w:rsidRPr="00277D81" w14:paraId="43362349" w14:textId="77777777" w:rsidTr="00277D81">
        <w:tc>
          <w:tcPr>
            <w:tcW w:w="1273" w:type="pct"/>
          </w:tcPr>
          <w:p w14:paraId="3ED11FBA" w14:textId="77777777" w:rsidR="004C0C56" w:rsidRPr="00277D81" w:rsidRDefault="004C0C56" w:rsidP="00AB1C48">
            <w:pPr>
              <w:pStyle w:val="BodyText1"/>
              <w:spacing w:after="60" w:line="240" w:lineRule="auto"/>
              <w:rPr>
                <w:bCs/>
              </w:rPr>
            </w:pPr>
            <w:r w:rsidRPr="00277D81">
              <w:rPr>
                <w:bCs/>
              </w:rPr>
              <w:t>Contract Manager</w:t>
            </w:r>
          </w:p>
        </w:tc>
        <w:tc>
          <w:tcPr>
            <w:tcW w:w="3727" w:type="pct"/>
          </w:tcPr>
          <w:p w14:paraId="77BB0147" w14:textId="77777777" w:rsidR="004C0C56" w:rsidRPr="00277D81" w:rsidRDefault="004C0C56" w:rsidP="00AB1C48">
            <w:pPr>
              <w:pStyle w:val="BodyText1"/>
              <w:spacing w:after="60" w:line="240" w:lineRule="auto"/>
            </w:pPr>
            <w:r w:rsidRPr="00277D81">
              <w:t xml:space="preserve">Develops and implements supplier management and manages suppliers. </w:t>
            </w:r>
          </w:p>
          <w:p w14:paraId="5C2CF169" w14:textId="77777777" w:rsidR="004C0C56" w:rsidRPr="00277D81" w:rsidRDefault="004C0C56" w:rsidP="00AB1C48">
            <w:pPr>
              <w:pStyle w:val="BodyText1"/>
              <w:spacing w:after="60" w:line="240" w:lineRule="auto"/>
            </w:pPr>
          </w:p>
        </w:tc>
      </w:tr>
      <w:tr w:rsidR="004C0C56" w:rsidRPr="00277D81" w14:paraId="5F9D9FE8" w14:textId="77777777" w:rsidTr="00277D81">
        <w:tc>
          <w:tcPr>
            <w:tcW w:w="1273" w:type="pct"/>
          </w:tcPr>
          <w:p w14:paraId="0EF46EB4" w14:textId="63E7539F" w:rsidR="004C0C56" w:rsidRPr="00277D81" w:rsidRDefault="004C0C56" w:rsidP="00AB1C48">
            <w:pPr>
              <w:pStyle w:val="BodyText1"/>
              <w:spacing w:after="60" w:line="240" w:lineRule="auto"/>
              <w:rPr>
                <w:bCs/>
              </w:rPr>
            </w:pPr>
            <w:r w:rsidRPr="00277D81">
              <w:rPr>
                <w:bCs/>
              </w:rPr>
              <w:t>Manager</w:t>
            </w:r>
          </w:p>
        </w:tc>
        <w:tc>
          <w:tcPr>
            <w:tcW w:w="3727" w:type="pct"/>
          </w:tcPr>
          <w:p w14:paraId="5247B84C" w14:textId="6F9F8EB6" w:rsidR="004C0C56" w:rsidRPr="00277D81" w:rsidRDefault="004C0C56" w:rsidP="00AB1C48">
            <w:pPr>
              <w:pStyle w:val="BodyText1"/>
              <w:spacing w:after="60" w:line="240" w:lineRule="auto"/>
            </w:pPr>
            <w:r w:rsidRPr="00277D81">
              <w:t xml:space="preserve">Establishes and maintains the </w:t>
            </w:r>
            <w:proofErr w:type="spellStart"/>
            <w:r w:rsidRPr="00277D81">
              <w:t>programme</w:t>
            </w:r>
            <w:proofErr w:type="spellEnd"/>
            <w:r w:rsidRPr="00277D81">
              <w:t xml:space="preserve"> plans. Works with workstream and/or project leads to coach them</w:t>
            </w:r>
            <w:r w:rsidR="00D60082">
              <w:t>.</w:t>
            </w:r>
            <w:r w:rsidRPr="00277D81">
              <w:t xml:space="preserve"> </w:t>
            </w:r>
          </w:p>
          <w:p w14:paraId="24760B56" w14:textId="77777777" w:rsidR="004C0C56" w:rsidRPr="00277D81" w:rsidRDefault="004C0C56" w:rsidP="00AB1C48">
            <w:pPr>
              <w:pStyle w:val="BodyText1"/>
              <w:spacing w:after="60" w:line="240" w:lineRule="auto"/>
            </w:pPr>
          </w:p>
        </w:tc>
      </w:tr>
    </w:tbl>
    <w:p w14:paraId="3D0C73EE" w14:textId="77777777" w:rsidR="004C0C56" w:rsidRPr="00277D81" w:rsidRDefault="004C0C56" w:rsidP="00AB1C48">
      <w:pPr>
        <w:pStyle w:val="BodyText"/>
      </w:pPr>
    </w:p>
    <w:p w14:paraId="6FAAFC19" w14:textId="77777777" w:rsidR="000A205A" w:rsidRPr="00277D81" w:rsidRDefault="000A205A" w:rsidP="00AB1C48">
      <w:pPr>
        <w:pStyle w:val="BodyText"/>
      </w:pPr>
    </w:p>
    <w:p w14:paraId="0D963BA1" w14:textId="77777777" w:rsidR="000A205A" w:rsidRPr="00277D81" w:rsidRDefault="000A205A" w:rsidP="00AB1C48">
      <w:pPr>
        <w:pStyle w:val="BodyText"/>
      </w:pPr>
    </w:p>
    <w:p w14:paraId="577A3C5F" w14:textId="77777777" w:rsidR="000A205A" w:rsidRPr="00277D81" w:rsidRDefault="000A205A" w:rsidP="00AB1C48">
      <w:pPr>
        <w:pStyle w:val="BodyText"/>
      </w:pPr>
    </w:p>
    <w:p w14:paraId="35EE5D4A" w14:textId="77777777" w:rsidR="000A205A" w:rsidRPr="00277D81" w:rsidRDefault="000A205A" w:rsidP="00AB1C48">
      <w:pPr>
        <w:pStyle w:val="BodyText"/>
      </w:pPr>
    </w:p>
    <w:p w14:paraId="147DA319" w14:textId="09F3103E" w:rsidR="004C0C56" w:rsidRPr="00277D81" w:rsidRDefault="006E47B0" w:rsidP="00AB1C48">
      <w:pPr>
        <w:pStyle w:val="Heading1"/>
        <w:spacing w:line="360" w:lineRule="auto"/>
        <w:ind w:hanging="1793"/>
      </w:pPr>
      <w:bookmarkStart w:id="8" w:name="_Toc311633915"/>
      <w:bookmarkStart w:id="9" w:name="_Toc100937746"/>
      <w:r>
        <w:lastRenderedPageBreak/>
        <w:t>Access</w:t>
      </w:r>
      <w:r w:rsidR="004C0C56" w:rsidRPr="00277D81">
        <w:t xml:space="preserve"> </w:t>
      </w:r>
      <w:r w:rsidR="00287442">
        <w:t>m</w:t>
      </w:r>
      <w:r w:rsidR="004C0C56" w:rsidRPr="00277D81">
        <w:t>anagement</w:t>
      </w:r>
      <w:bookmarkEnd w:id="8"/>
      <w:bookmarkEnd w:id="9"/>
    </w:p>
    <w:p w14:paraId="32E6A6F0" w14:textId="77777777" w:rsidR="004C0C56" w:rsidRPr="00277D81" w:rsidRDefault="004C0C56" w:rsidP="00AB1C48">
      <w:pPr>
        <w:pStyle w:val="Heading2"/>
        <w:spacing w:line="360" w:lineRule="auto"/>
        <w:ind w:hanging="3042"/>
      </w:pPr>
      <w:bookmarkStart w:id="10" w:name="_Toc311633916"/>
      <w:bookmarkStart w:id="11" w:name="_Toc100937747"/>
      <w:r w:rsidRPr="00277D81">
        <w:t>Purpose</w:t>
      </w:r>
      <w:bookmarkEnd w:id="10"/>
      <w:bookmarkEnd w:id="11"/>
    </w:p>
    <w:p w14:paraId="499C193D" w14:textId="4232C9BB" w:rsidR="00287442" w:rsidRPr="003F716B" w:rsidRDefault="0093444B" w:rsidP="00BF5B32">
      <w:pPr>
        <w:pStyle w:val="BodyText"/>
        <w:spacing w:line="360" w:lineRule="auto"/>
        <w:ind w:left="1170" w:hanging="90"/>
        <w:rPr>
          <w:sz w:val="24"/>
          <w:szCs w:val="24"/>
        </w:rPr>
      </w:pPr>
      <w:r w:rsidRPr="003F716B">
        <w:t xml:space="preserve"> </w:t>
      </w:r>
      <w:r w:rsidRPr="003F716B">
        <w:rPr>
          <w:sz w:val="24"/>
          <w:szCs w:val="24"/>
        </w:rPr>
        <w:t xml:space="preserve">This document provides the steps to Mount CIFS share in </w:t>
      </w:r>
      <w:r w:rsidRPr="003F716B">
        <w:rPr>
          <w:i/>
          <w:iCs/>
          <w:sz w:val="24"/>
          <w:szCs w:val="24"/>
        </w:rPr>
        <w:t xml:space="preserve">FIAUS01 </w:t>
      </w:r>
      <w:r w:rsidRPr="003F716B">
        <w:rPr>
          <w:sz w:val="24"/>
          <w:szCs w:val="24"/>
        </w:rPr>
        <w:t>servers hosted in HP-Unix environment.</w:t>
      </w:r>
    </w:p>
    <w:p w14:paraId="57AE3786" w14:textId="18CD5CB2" w:rsidR="00D60082" w:rsidRDefault="0093444B" w:rsidP="00AB1C48">
      <w:pPr>
        <w:pStyle w:val="Heading2"/>
        <w:spacing w:line="360" w:lineRule="auto"/>
        <w:ind w:hanging="3042"/>
      </w:pPr>
      <w:r>
        <w:t>Scope</w:t>
      </w:r>
    </w:p>
    <w:p w14:paraId="1969D582" w14:textId="4B0FBCA2" w:rsidR="0093444B" w:rsidRPr="003F716B" w:rsidRDefault="0093444B" w:rsidP="00AB1C48">
      <w:pPr>
        <w:pStyle w:val="BodyText"/>
        <w:spacing w:line="360" w:lineRule="auto"/>
        <w:ind w:left="612"/>
        <w:rPr>
          <w:color w:val="000000" w:themeColor="text1"/>
          <w:sz w:val="24"/>
          <w:szCs w:val="24"/>
        </w:rPr>
      </w:pPr>
      <w:r w:rsidRPr="003F716B">
        <w:rPr>
          <w:color w:val="000000" w:themeColor="text1"/>
          <w:sz w:val="24"/>
          <w:szCs w:val="24"/>
        </w:rPr>
        <w:t>2.2.1 In Scope:</w:t>
      </w:r>
    </w:p>
    <w:p w14:paraId="4A1D936D" w14:textId="77FA554A" w:rsidR="0093444B" w:rsidRPr="003F716B" w:rsidRDefault="0093444B" w:rsidP="00AB1C48">
      <w:pPr>
        <w:pStyle w:val="Default"/>
        <w:tabs>
          <w:tab w:val="left" w:pos="1080"/>
          <w:tab w:val="left" w:pos="2610"/>
        </w:tabs>
        <w:spacing w:line="360" w:lineRule="auto"/>
        <w:ind w:left="2070" w:hanging="1440"/>
        <w:rPr>
          <w:rFonts w:asciiTheme="minorHAnsi" w:hAnsiTheme="minorHAnsi"/>
        </w:rPr>
      </w:pPr>
      <w:r w:rsidRPr="003F716B">
        <w:rPr>
          <w:rFonts w:asciiTheme="minorHAnsi" w:hAnsiTheme="minorHAnsi"/>
          <w:color w:val="000000" w:themeColor="text1"/>
        </w:rPr>
        <w:t xml:space="preserve">          </w:t>
      </w:r>
      <w:r w:rsidRPr="003F716B">
        <w:rPr>
          <w:rFonts w:asciiTheme="minorHAnsi" w:hAnsiTheme="minorHAnsi"/>
        </w:rPr>
        <w:t>2.2.1.1 We will receive RITM/Incident from SAP Basis team While they are facing</w:t>
      </w:r>
      <w:r w:rsidR="00ED2831" w:rsidRPr="003F716B">
        <w:rPr>
          <w:rFonts w:asciiTheme="minorHAnsi" w:hAnsiTheme="minorHAnsi"/>
        </w:rPr>
        <w:t xml:space="preserve"> </w:t>
      </w:r>
      <w:r w:rsidRPr="003F716B">
        <w:rPr>
          <w:rFonts w:asciiTheme="minorHAnsi" w:hAnsiTheme="minorHAnsi"/>
        </w:rPr>
        <w:t>Issue while accessing “/</w:t>
      </w:r>
      <w:proofErr w:type="spellStart"/>
      <w:r w:rsidRPr="003F716B">
        <w:rPr>
          <w:rFonts w:asciiTheme="minorHAnsi" w:hAnsiTheme="minorHAnsi"/>
        </w:rPr>
        <w:t>mnt</w:t>
      </w:r>
      <w:proofErr w:type="spellEnd"/>
      <w:r w:rsidRPr="003F716B">
        <w:rPr>
          <w:rFonts w:asciiTheme="minorHAnsi" w:hAnsiTheme="minorHAnsi"/>
        </w:rPr>
        <w:t>/windows/offline” directory.</w:t>
      </w:r>
    </w:p>
    <w:p w14:paraId="3447EEF9" w14:textId="3222FBD2" w:rsidR="0093444B" w:rsidRPr="003F716B" w:rsidRDefault="0093444B" w:rsidP="00AB1C48">
      <w:pPr>
        <w:pStyle w:val="BodyText"/>
        <w:tabs>
          <w:tab w:val="left" w:pos="2160"/>
        </w:tabs>
        <w:spacing w:line="360" w:lineRule="auto"/>
        <w:ind w:left="2070" w:hanging="810"/>
        <w:rPr>
          <w:sz w:val="24"/>
          <w:szCs w:val="24"/>
        </w:rPr>
      </w:pPr>
      <w:proofErr w:type="gramStart"/>
      <w:r w:rsidRPr="003F716B">
        <w:rPr>
          <w:sz w:val="24"/>
          <w:szCs w:val="24"/>
        </w:rPr>
        <w:t xml:space="preserve">2.2.1.2 </w:t>
      </w:r>
      <w:r w:rsidR="00ED2831" w:rsidRPr="003F716B">
        <w:rPr>
          <w:sz w:val="24"/>
          <w:szCs w:val="24"/>
        </w:rPr>
        <w:t xml:space="preserve"> </w:t>
      </w:r>
      <w:r w:rsidRPr="003F716B">
        <w:rPr>
          <w:sz w:val="24"/>
          <w:szCs w:val="24"/>
        </w:rPr>
        <w:t>If</w:t>
      </w:r>
      <w:proofErr w:type="gramEnd"/>
      <w:r w:rsidRPr="003F716B">
        <w:rPr>
          <w:sz w:val="24"/>
          <w:szCs w:val="24"/>
        </w:rPr>
        <w:t xml:space="preserve"> we receive email from SAP Basis team, we will ask them to raise </w:t>
      </w:r>
      <w:proofErr w:type="spellStart"/>
      <w:r w:rsidRPr="003F716B">
        <w:rPr>
          <w:sz w:val="24"/>
          <w:szCs w:val="24"/>
        </w:rPr>
        <w:t>a</w:t>
      </w:r>
      <w:proofErr w:type="spellEnd"/>
      <w:r w:rsidRPr="003F716B">
        <w:rPr>
          <w:sz w:val="24"/>
          <w:szCs w:val="24"/>
        </w:rPr>
        <w:t xml:space="preserve"> Incident Request.</w:t>
      </w:r>
    </w:p>
    <w:p w14:paraId="042B49E2" w14:textId="77777777" w:rsidR="0093444B" w:rsidRPr="003F716B" w:rsidRDefault="0093444B" w:rsidP="00AB1C48">
      <w:pPr>
        <w:pStyle w:val="BodyText"/>
        <w:spacing w:line="360" w:lineRule="auto"/>
        <w:ind w:left="612"/>
        <w:rPr>
          <w:sz w:val="24"/>
          <w:szCs w:val="24"/>
        </w:rPr>
      </w:pPr>
      <w:r w:rsidRPr="003F716B">
        <w:rPr>
          <w:sz w:val="24"/>
          <w:szCs w:val="24"/>
        </w:rPr>
        <w:t>2.2.2 Out of Scope:</w:t>
      </w:r>
    </w:p>
    <w:p w14:paraId="35C46C77" w14:textId="0515B730" w:rsidR="0093444B" w:rsidRPr="0093444B" w:rsidRDefault="0093444B" w:rsidP="00AB1C48">
      <w:pPr>
        <w:pStyle w:val="BodyText"/>
        <w:spacing w:line="360" w:lineRule="auto"/>
        <w:ind w:left="1260"/>
        <w:rPr>
          <w:color w:val="000000" w:themeColor="text1"/>
          <w:sz w:val="24"/>
          <w:szCs w:val="24"/>
        </w:rPr>
      </w:pPr>
      <w:r w:rsidRPr="003F716B">
        <w:rPr>
          <w:sz w:val="24"/>
          <w:szCs w:val="24"/>
        </w:rPr>
        <w:t>2.2.2.1 Issue related to CIFS user credentials</w:t>
      </w:r>
      <w:r w:rsidR="00ED2831" w:rsidRPr="003F716B">
        <w:rPr>
          <w:sz w:val="24"/>
          <w:szCs w:val="24"/>
        </w:rPr>
        <w:t>.</w:t>
      </w:r>
      <w:r>
        <w:rPr>
          <w:sz w:val="23"/>
          <w:szCs w:val="23"/>
        </w:rPr>
        <w:t xml:space="preserve"> </w:t>
      </w:r>
      <w:r>
        <w:rPr>
          <w:color w:val="000000" w:themeColor="text1"/>
          <w:sz w:val="24"/>
          <w:szCs w:val="24"/>
        </w:rPr>
        <w:t xml:space="preserve">  </w:t>
      </w:r>
    </w:p>
    <w:p w14:paraId="4B4EC165" w14:textId="365F0BA7" w:rsidR="00D60082" w:rsidRPr="00277D81" w:rsidRDefault="00D60082" w:rsidP="00AB1C48">
      <w:pPr>
        <w:pStyle w:val="Heading2"/>
        <w:spacing w:line="360" w:lineRule="auto"/>
        <w:ind w:hanging="3042"/>
      </w:pPr>
      <w:bookmarkStart w:id="12" w:name="_Toc100937748"/>
      <w:r>
        <w:t>Access</w:t>
      </w:r>
      <w:r w:rsidRPr="00277D81">
        <w:t xml:space="preserve"> </w:t>
      </w:r>
      <w:r>
        <w:t>components</w:t>
      </w:r>
      <w:bookmarkEnd w:id="12"/>
    </w:p>
    <w:p w14:paraId="703CD345" w14:textId="786E9357" w:rsidR="00ED2831" w:rsidRPr="00967FCF" w:rsidRDefault="00D60082" w:rsidP="00BF5B32">
      <w:pPr>
        <w:pStyle w:val="BodyText"/>
        <w:spacing w:line="360" w:lineRule="auto"/>
        <w:ind w:left="1260"/>
        <w:rPr>
          <w:sz w:val="24"/>
          <w:szCs w:val="24"/>
        </w:rPr>
      </w:pPr>
      <w:r w:rsidRPr="00967FCF">
        <w:rPr>
          <w:sz w:val="24"/>
          <w:szCs w:val="24"/>
        </w:rPr>
        <w:t xml:space="preserve">User to follow the below mentioned Wi’s </w:t>
      </w:r>
      <w:proofErr w:type="gramStart"/>
      <w:r w:rsidRPr="00967FCF">
        <w:rPr>
          <w:sz w:val="24"/>
          <w:szCs w:val="24"/>
        </w:rPr>
        <w:t>in order to</w:t>
      </w:r>
      <w:proofErr w:type="gramEnd"/>
      <w:r w:rsidRPr="00967FCF">
        <w:rPr>
          <w:sz w:val="24"/>
          <w:szCs w:val="24"/>
        </w:rPr>
        <w:t xml:space="preserve"> raise the request for the</w:t>
      </w:r>
      <w:r w:rsidR="00BF5B32">
        <w:rPr>
          <w:sz w:val="24"/>
          <w:szCs w:val="24"/>
        </w:rPr>
        <w:t xml:space="preserve">  </w:t>
      </w:r>
      <w:r w:rsidRPr="00967FCF">
        <w:rPr>
          <w:sz w:val="24"/>
          <w:szCs w:val="24"/>
        </w:rPr>
        <w:t xml:space="preserve"> particular access</w:t>
      </w:r>
    </w:p>
    <w:p w14:paraId="61BF7D95" w14:textId="730411D3" w:rsidR="0093444B" w:rsidRDefault="006E47B0" w:rsidP="00AB1C48">
      <w:pPr>
        <w:pStyle w:val="Heading2"/>
        <w:spacing w:line="360" w:lineRule="auto"/>
        <w:ind w:hanging="3042"/>
      </w:pPr>
      <w:bookmarkStart w:id="13" w:name="_Toc311633917"/>
      <w:bookmarkStart w:id="14" w:name="_Toc100937749"/>
      <w:r>
        <w:t>Access</w:t>
      </w:r>
      <w:r w:rsidR="004C0C56" w:rsidRPr="00277D81">
        <w:t xml:space="preserve"> management</w:t>
      </w:r>
      <w:bookmarkEnd w:id="13"/>
      <w:r w:rsidR="00287442">
        <w:t xml:space="preserve"> WI’s</w:t>
      </w:r>
      <w:bookmarkEnd w:id="14"/>
    </w:p>
    <w:p w14:paraId="0A41A283" w14:textId="6656EF7F" w:rsidR="0093444B" w:rsidRPr="00967FCF" w:rsidRDefault="00072433" w:rsidP="00AB1C48">
      <w:pPr>
        <w:pStyle w:val="Default"/>
        <w:tabs>
          <w:tab w:val="left" w:pos="1440"/>
          <w:tab w:val="left" w:pos="1710"/>
        </w:tabs>
        <w:spacing w:line="360" w:lineRule="auto"/>
        <w:ind w:left="1260" w:hanging="630"/>
        <w:rPr>
          <w:rFonts w:asciiTheme="minorHAnsi" w:hAnsiTheme="minorHAnsi"/>
        </w:rPr>
      </w:pPr>
      <w:proofErr w:type="gramStart"/>
      <w:r w:rsidRPr="00CC5717">
        <w:rPr>
          <w:rFonts w:asciiTheme="minorHAnsi" w:hAnsiTheme="minorHAnsi"/>
        </w:rPr>
        <w:t>2.4.1</w:t>
      </w:r>
      <w:r w:rsidR="003F716B">
        <w:rPr>
          <w:rFonts w:asciiTheme="minorHAnsi" w:hAnsiTheme="minorHAnsi"/>
        </w:rPr>
        <w:t xml:space="preserve">  </w:t>
      </w:r>
      <w:r w:rsidR="0093444B" w:rsidRPr="00967FCF">
        <w:rPr>
          <w:rFonts w:asciiTheme="minorHAnsi" w:hAnsiTheme="minorHAnsi"/>
        </w:rPr>
        <w:t>The</w:t>
      </w:r>
      <w:proofErr w:type="gramEnd"/>
      <w:r w:rsidR="0093444B" w:rsidRPr="00967FCF">
        <w:rPr>
          <w:rFonts w:asciiTheme="minorHAnsi" w:hAnsiTheme="minorHAnsi"/>
        </w:rPr>
        <w:t xml:space="preserve"> server “FIAUS01</w:t>
      </w:r>
      <w:r w:rsidR="0093444B" w:rsidRPr="00967FCF">
        <w:rPr>
          <w:rFonts w:asciiTheme="minorHAnsi" w:hAnsiTheme="minorHAnsi"/>
          <w:i/>
          <w:iCs/>
        </w:rPr>
        <w:t xml:space="preserve">” </w:t>
      </w:r>
      <w:r w:rsidR="0093444B" w:rsidRPr="00967FCF">
        <w:rPr>
          <w:rFonts w:asciiTheme="minorHAnsi" w:hAnsiTheme="minorHAnsi"/>
        </w:rPr>
        <w:t xml:space="preserve">was hosted in Isolated network. We </w:t>
      </w:r>
      <w:proofErr w:type="gramStart"/>
      <w:r w:rsidR="0093444B" w:rsidRPr="00967FCF">
        <w:rPr>
          <w:rFonts w:asciiTheme="minorHAnsi" w:hAnsiTheme="minorHAnsi"/>
        </w:rPr>
        <w:t>have to</w:t>
      </w:r>
      <w:proofErr w:type="gramEnd"/>
      <w:r w:rsidR="0093444B" w:rsidRPr="00967FCF">
        <w:rPr>
          <w:rFonts w:asciiTheme="minorHAnsi" w:hAnsiTheme="minorHAnsi"/>
        </w:rPr>
        <w:t xml:space="preserve"> reach the server by accessing Window Ascends jump server “172.25.7.246”. </w:t>
      </w:r>
    </w:p>
    <w:p w14:paraId="130425DA" w14:textId="6E4E66C4" w:rsidR="0093444B" w:rsidRPr="00967FCF" w:rsidRDefault="0093444B" w:rsidP="00AB1C48">
      <w:pPr>
        <w:pStyle w:val="Default"/>
        <w:tabs>
          <w:tab w:val="left" w:pos="1710"/>
        </w:tabs>
        <w:spacing w:line="360" w:lineRule="auto"/>
        <w:ind w:left="1260"/>
        <w:rPr>
          <w:rFonts w:asciiTheme="minorHAnsi" w:hAnsiTheme="minorHAnsi"/>
        </w:rPr>
      </w:pPr>
      <w:r w:rsidRPr="00967FCF">
        <w:rPr>
          <w:rFonts w:asciiTheme="minorHAnsi" w:hAnsiTheme="minorHAnsi"/>
        </w:rPr>
        <w:t xml:space="preserve">Login to Ascends jump server “172.25.7.246” with below credentials: </w:t>
      </w:r>
    </w:p>
    <w:p w14:paraId="212CE0C2" w14:textId="701CA0B7" w:rsidR="0093444B" w:rsidRPr="00967FCF" w:rsidRDefault="003F716B" w:rsidP="00AB1C48">
      <w:pPr>
        <w:pStyle w:val="Default"/>
        <w:spacing w:line="360" w:lineRule="auto"/>
        <w:rPr>
          <w:rFonts w:asciiTheme="minorHAnsi" w:hAnsiTheme="minorHAnsi"/>
        </w:rPr>
      </w:pPr>
      <w:r w:rsidRPr="00967FCF">
        <w:rPr>
          <w:rFonts w:asciiTheme="minorHAnsi" w:hAnsiTheme="minorHAnsi"/>
        </w:rPr>
        <w:t xml:space="preserve">                     </w:t>
      </w:r>
      <w:r w:rsidR="00CC5717" w:rsidRPr="00967FCF">
        <w:rPr>
          <w:rFonts w:asciiTheme="minorHAnsi" w:hAnsiTheme="minorHAnsi"/>
        </w:rPr>
        <w:t xml:space="preserve"> </w:t>
      </w:r>
      <w:r w:rsidR="0093444B" w:rsidRPr="00967FCF">
        <w:rPr>
          <w:rFonts w:asciiTheme="minorHAnsi" w:hAnsiTheme="minorHAnsi"/>
        </w:rPr>
        <w:t xml:space="preserve">Computer name: - </w:t>
      </w:r>
      <w:r w:rsidR="0093444B" w:rsidRPr="00967FCF">
        <w:rPr>
          <w:rFonts w:asciiTheme="minorHAnsi" w:hAnsiTheme="minorHAnsi"/>
          <w:b/>
          <w:bCs/>
        </w:rPr>
        <w:t xml:space="preserve">172.25.7.246 </w:t>
      </w:r>
    </w:p>
    <w:p w14:paraId="51B72DAB" w14:textId="154E802C" w:rsidR="0093444B" w:rsidRPr="00967FCF" w:rsidRDefault="0093444B" w:rsidP="00AB1C48">
      <w:pPr>
        <w:pStyle w:val="Default"/>
        <w:spacing w:line="360" w:lineRule="auto"/>
        <w:ind w:firstLine="1260"/>
        <w:rPr>
          <w:rFonts w:asciiTheme="minorHAnsi" w:hAnsiTheme="minorHAnsi"/>
        </w:rPr>
      </w:pPr>
      <w:r w:rsidRPr="00967FCF">
        <w:rPr>
          <w:rFonts w:asciiTheme="minorHAnsi" w:hAnsiTheme="minorHAnsi"/>
        </w:rPr>
        <w:t xml:space="preserve">Username: </w:t>
      </w:r>
      <w:r w:rsidRPr="00967FCF">
        <w:rPr>
          <w:rFonts w:asciiTheme="minorHAnsi" w:hAnsiTheme="minorHAnsi"/>
          <w:b/>
          <w:bCs/>
        </w:rPr>
        <w:t>alliance\</w:t>
      </w:r>
      <w:proofErr w:type="spellStart"/>
      <w:r w:rsidRPr="00967FCF">
        <w:rPr>
          <w:rFonts w:asciiTheme="minorHAnsi" w:hAnsiTheme="minorHAnsi"/>
          <w:b/>
          <w:bCs/>
        </w:rPr>
        <w:t>mylan.linux</w:t>
      </w:r>
      <w:proofErr w:type="spellEnd"/>
      <w:r w:rsidRPr="00967FCF">
        <w:rPr>
          <w:rFonts w:asciiTheme="minorHAnsi" w:hAnsiTheme="minorHAnsi"/>
          <w:b/>
          <w:bCs/>
        </w:rPr>
        <w:t xml:space="preserve"> </w:t>
      </w:r>
    </w:p>
    <w:p w14:paraId="0A944C4D" w14:textId="7F97DCD7" w:rsidR="004C0C56" w:rsidRPr="00277D81" w:rsidRDefault="0093444B" w:rsidP="00AB1C48">
      <w:pPr>
        <w:pStyle w:val="BodyText"/>
        <w:spacing w:line="360" w:lineRule="auto"/>
        <w:ind w:firstLine="1260"/>
      </w:pPr>
      <w:r w:rsidRPr="00967FCF">
        <w:rPr>
          <w:sz w:val="24"/>
          <w:szCs w:val="24"/>
        </w:rPr>
        <w:t>Password</w:t>
      </w:r>
      <w:proofErr w:type="gramStart"/>
      <w:r w:rsidRPr="00967FCF">
        <w:rPr>
          <w:sz w:val="24"/>
          <w:szCs w:val="24"/>
        </w:rPr>
        <w:t xml:space="preserve">: </w:t>
      </w:r>
      <w:r w:rsidRPr="00967FCF">
        <w:rPr>
          <w:b/>
          <w:bCs/>
          <w:sz w:val="24"/>
          <w:szCs w:val="24"/>
        </w:rPr>
        <w:t>]K</w:t>
      </w:r>
      <w:proofErr w:type="gramEnd"/>
      <w:r w:rsidRPr="00967FCF">
        <w:rPr>
          <w:b/>
          <w:bCs/>
          <w:sz w:val="24"/>
          <w:szCs w:val="24"/>
        </w:rPr>
        <w:t>^{&lt;-R&gt;Qe%7fd\5CbrL=UC3Y_9se^Y8</w:t>
      </w:r>
    </w:p>
    <w:p w14:paraId="459281E1" w14:textId="77777777" w:rsidR="000A205A" w:rsidRPr="00277D81" w:rsidRDefault="000A205A" w:rsidP="00AB1C48">
      <w:pPr>
        <w:pStyle w:val="BodyText"/>
        <w:spacing w:line="360" w:lineRule="auto"/>
      </w:pPr>
    </w:p>
    <w:p w14:paraId="6D672D81" w14:textId="25238C12" w:rsidR="0093444B" w:rsidRDefault="0093444B" w:rsidP="002F62A4">
      <w:pPr>
        <w:pStyle w:val="BodyText"/>
        <w:spacing w:line="360" w:lineRule="auto"/>
        <w:ind w:left="1260"/>
      </w:pPr>
      <w:r w:rsidRPr="0093444B">
        <w:rPr>
          <w:noProof/>
        </w:rPr>
        <w:lastRenderedPageBreak/>
        <w:drawing>
          <wp:inline distT="0" distB="0" distL="0" distR="0" wp14:anchorId="0142A9B5" wp14:editId="332A0039">
            <wp:extent cx="3876675" cy="2419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5ACE2" w14:textId="3E2B06BA" w:rsidR="0093444B" w:rsidRDefault="0093444B" w:rsidP="002F62A4">
      <w:pPr>
        <w:pStyle w:val="BodyText"/>
        <w:spacing w:line="360" w:lineRule="auto"/>
        <w:ind w:left="1080"/>
      </w:pPr>
      <w:r w:rsidRPr="0093444B">
        <w:rPr>
          <w:noProof/>
        </w:rPr>
        <w:drawing>
          <wp:inline distT="0" distB="0" distL="0" distR="0" wp14:anchorId="45AE3ECC" wp14:editId="4FB44614">
            <wp:extent cx="4600575" cy="3324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DE0AB" w14:textId="1CFA1C36" w:rsidR="0093444B" w:rsidRDefault="0093444B" w:rsidP="00AB1C48">
      <w:pPr>
        <w:pStyle w:val="BodyText"/>
        <w:spacing w:line="360" w:lineRule="auto"/>
      </w:pPr>
    </w:p>
    <w:p w14:paraId="52A70353" w14:textId="77777777" w:rsidR="00CC5717" w:rsidRDefault="00CC5717" w:rsidP="00AB1C48">
      <w:pPr>
        <w:pStyle w:val="Default"/>
        <w:spacing w:line="360" w:lineRule="auto"/>
      </w:pPr>
    </w:p>
    <w:p w14:paraId="2D29E7F4" w14:textId="03D03B8A" w:rsidR="0013406F" w:rsidRDefault="008C7557" w:rsidP="002F62A4">
      <w:pPr>
        <w:tabs>
          <w:tab w:val="left" w:pos="90"/>
          <w:tab w:val="left" w:pos="360"/>
        </w:tabs>
        <w:ind w:left="1350" w:hanging="720"/>
        <w:rPr>
          <w:sz w:val="24"/>
          <w:szCs w:val="24"/>
        </w:rPr>
      </w:pPr>
      <w:proofErr w:type="gramStart"/>
      <w:r w:rsidRPr="008C7557">
        <w:rPr>
          <w:sz w:val="24"/>
          <w:szCs w:val="24"/>
        </w:rPr>
        <w:t xml:space="preserve">2.4.2  </w:t>
      </w:r>
      <w:r w:rsidR="00CC5717" w:rsidRPr="008C7557">
        <w:rPr>
          <w:sz w:val="24"/>
          <w:szCs w:val="24"/>
        </w:rPr>
        <w:t>Login</w:t>
      </w:r>
      <w:proofErr w:type="gramEnd"/>
      <w:r w:rsidR="00CC5717" w:rsidRPr="008C7557">
        <w:rPr>
          <w:sz w:val="24"/>
          <w:szCs w:val="24"/>
        </w:rPr>
        <w:t xml:space="preserve"> to the server ““FIAUS01</w:t>
      </w:r>
      <w:r w:rsidR="00CC5717" w:rsidRPr="008C7557">
        <w:rPr>
          <w:i/>
          <w:iCs/>
          <w:sz w:val="24"/>
          <w:szCs w:val="24"/>
        </w:rPr>
        <w:t xml:space="preserve">” </w:t>
      </w:r>
      <w:r w:rsidR="00CC5717" w:rsidRPr="008C7557">
        <w:rPr>
          <w:sz w:val="24"/>
          <w:szCs w:val="24"/>
        </w:rPr>
        <w:t xml:space="preserve">using putty utility with below credentials: </w:t>
      </w:r>
      <w:r w:rsidR="0013406F" w:rsidRPr="008C7557">
        <w:rPr>
          <w:sz w:val="24"/>
          <w:szCs w:val="24"/>
        </w:rPr>
        <w:br/>
        <w:t xml:space="preserve">IP address: 10.118.255.9                                                                                                                                                                     </w:t>
      </w:r>
      <w:r w:rsidRPr="008C7557">
        <w:rPr>
          <w:sz w:val="24"/>
          <w:szCs w:val="24"/>
        </w:rPr>
        <w:t xml:space="preserve">  </w:t>
      </w:r>
      <w:r w:rsidR="0013406F" w:rsidRPr="008C7557">
        <w:rPr>
          <w:sz w:val="24"/>
          <w:szCs w:val="24"/>
        </w:rPr>
        <w:t xml:space="preserve">Username: root  </w:t>
      </w:r>
      <w:r w:rsidR="0013406F" w:rsidRPr="008C7557">
        <w:rPr>
          <w:sz w:val="24"/>
          <w:szCs w:val="24"/>
        </w:rPr>
        <w:br/>
        <w:t>Password: spinisa999</w:t>
      </w:r>
    </w:p>
    <w:p w14:paraId="24254CF3" w14:textId="77777777" w:rsidR="00F638AD" w:rsidRDefault="00F638AD" w:rsidP="002F62A4">
      <w:pPr>
        <w:tabs>
          <w:tab w:val="left" w:pos="90"/>
          <w:tab w:val="left" w:pos="360"/>
        </w:tabs>
        <w:ind w:left="1350" w:hanging="720"/>
        <w:rPr>
          <w:sz w:val="24"/>
          <w:szCs w:val="24"/>
        </w:rPr>
      </w:pPr>
    </w:p>
    <w:p w14:paraId="05B92F22" w14:textId="77777777" w:rsidR="00F638AD" w:rsidRDefault="00F638AD" w:rsidP="00F638AD">
      <w:pPr>
        <w:pStyle w:val="xmsonormal"/>
        <w:rPr>
          <w:lang w:val="en-GB"/>
        </w:rPr>
      </w:pPr>
      <w:r>
        <w:t xml:space="preserve">Hardware: HP Integrity Rx </w:t>
      </w:r>
      <w:proofErr w:type="gramStart"/>
      <w:r>
        <w:t>3600 :</w:t>
      </w:r>
      <w:proofErr w:type="gramEnd"/>
      <w:r>
        <w:t xml:space="preserve"> Serial Number : DEH49507J9</w:t>
      </w:r>
    </w:p>
    <w:p w14:paraId="2C51CE32" w14:textId="77777777" w:rsidR="00F638AD" w:rsidRDefault="00F638AD" w:rsidP="00F638AD">
      <w:pPr>
        <w:pStyle w:val="xmsonormal"/>
        <w:rPr>
          <w:lang w:val="en-GB"/>
        </w:rPr>
      </w:pPr>
      <w:r>
        <w:t xml:space="preserve">Operating </w:t>
      </w:r>
      <w:proofErr w:type="gramStart"/>
      <w:r>
        <w:t>System :</w:t>
      </w:r>
      <w:proofErr w:type="gramEnd"/>
      <w:r>
        <w:t xml:space="preserve">  </w:t>
      </w:r>
      <w:r>
        <w:rPr>
          <w:color w:val="000000"/>
        </w:rPr>
        <w:t>HP-UX B.11.23</w:t>
      </w:r>
    </w:p>
    <w:p w14:paraId="59601966" w14:textId="77777777" w:rsidR="00F638AD" w:rsidRDefault="00F638AD" w:rsidP="00F638AD">
      <w:pPr>
        <w:pStyle w:val="xmsonormal"/>
        <w:rPr>
          <w:lang w:val="en-GB"/>
        </w:rPr>
      </w:pPr>
      <w:proofErr w:type="gramStart"/>
      <w:r>
        <w:rPr>
          <w:color w:val="000000"/>
        </w:rPr>
        <w:t>Location :</w:t>
      </w:r>
      <w:proofErr w:type="gramEnd"/>
      <w:r>
        <w:rPr>
          <w:color w:val="000000"/>
        </w:rPr>
        <w:t xml:space="preserve"> Isando, GP</w:t>
      </w:r>
    </w:p>
    <w:p w14:paraId="650FEEA5" w14:textId="77777777" w:rsidR="00F638AD" w:rsidRPr="008C7557" w:rsidRDefault="00F638AD" w:rsidP="002F62A4">
      <w:pPr>
        <w:tabs>
          <w:tab w:val="left" w:pos="90"/>
          <w:tab w:val="left" w:pos="360"/>
        </w:tabs>
        <w:ind w:left="1350" w:hanging="720"/>
        <w:rPr>
          <w:sz w:val="24"/>
          <w:szCs w:val="24"/>
        </w:rPr>
      </w:pPr>
    </w:p>
    <w:p w14:paraId="43F94671" w14:textId="4141380D" w:rsidR="008C7557" w:rsidRPr="008C7557" w:rsidRDefault="0013406F" w:rsidP="002F62A4">
      <w:pPr>
        <w:pStyle w:val="Default"/>
        <w:spacing w:after="1277" w:line="360" w:lineRule="auto"/>
        <w:ind w:left="1350" w:hanging="810"/>
        <w:rPr>
          <w:rFonts w:asciiTheme="minorHAnsi" w:hAnsiTheme="minorHAnsi"/>
          <w:b/>
          <w:bCs/>
        </w:rPr>
      </w:pPr>
      <w:r w:rsidRPr="008C7557">
        <w:rPr>
          <w:rFonts w:asciiTheme="minorHAnsi" w:hAnsiTheme="minorHAnsi"/>
        </w:rPr>
        <w:lastRenderedPageBreak/>
        <w:t xml:space="preserve"> </w:t>
      </w:r>
      <w:proofErr w:type="gramStart"/>
      <w:r w:rsidR="008C7557" w:rsidRPr="008C7557">
        <w:rPr>
          <w:rFonts w:asciiTheme="minorHAnsi" w:hAnsiTheme="minorHAnsi"/>
        </w:rPr>
        <w:t xml:space="preserve">2.4.3  </w:t>
      </w:r>
      <w:r w:rsidRPr="008C7557">
        <w:rPr>
          <w:rFonts w:asciiTheme="minorHAnsi" w:hAnsiTheme="minorHAnsi"/>
        </w:rPr>
        <w:t>Check</w:t>
      </w:r>
      <w:proofErr w:type="gramEnd"/>
      <w:r w:rsidRPr="008C7557">
        <w:rPr>
          <w:rFonts w:asciiTheme="minorHAnsi" w:hAnsiTheme="minorHAnsi"/>
        </w:rPr>
        <w:t xml:space="preserve"> whether the Filesystem “</w:t>
      </w:r>
      <w:r w:rsidRPr="008C7557">
        <w:rPr>
          <w:rFonts w:asciiTheme="minorHAnsi" w:hAnsiTheme="minorHAnsi"/>
          <w:b/>
          <w:bCs/>
        </w:rPr>
        <w:t>/</w:t>
      </w:r>
      <w:proofErr w:type="spellStart"/>
      <w:r w:rsidRPr="008C7557">
        <w:rPr>
          <w:rFonts w:asciiTheme="minorHAnsi" w:hAnsiTheme="minorHAnsi"/>
          <w:b/>
          <w:bCs/>
        </w:rPr>
        <w:t>mnt</w:t>
      </w:r>
      <w:proofErr w:type="spellEnd"/>
      <w:r w:rsidRPr="008C7557">
        <w:rPr>
          <w:rFonts w:asciiTheme="minorHAnsi" w:hAnsiTheme="minorHAnsi"/>
          <w:b/>
          <w:bCs/>
        </w:rPr>
        <w:t xml:space="preserve">/windows” </w:t>
      </w:r>
      <w:r w:rsidRPr="008C7557">
        <w:rPr>
          <w:rFonts w:asciiTheme="minorHAnsi" w:hAnsiTheme="minorHAnsi"/>
        </w:rPr>
        <w:t xml:space="preserve">was mounted or not by executing be    low command                                                                          </w:t>
      </w:r>
      <w:r w:rsidR="00361945" w:rsidRPr="008C7557">
        <w:rPr>
          <w:rFonts w:cs="Calibri"/>
        </w:rPr>
        <w:t xml:space="preserve">                                                                                                                                     </w:t>
      </w:r>
      <w:r w:rsidR="00CC5717" w:rsidRPr="008C7557">
        <w:rPr>
          <w:rFonts w:asciiTheme="minorHAnsi" w:hAnsiTheme="minorHAnsi"/>
          <w:b/>
          <w:bCs/>
        </w:rPr>
        <w:t xml:space="preserve"># </w:t>
      </w:r>
      <w:proofErr w:type="spellStart"/>
      <w:r w:rsidR="00CC5717" w:rsidRPr="008C7557">
        <w:rPr>
          <w:rFonts w:asciiTheme="minorHAnsi" w:hAnsiTheme="minorHAnsi"/>
          <w:b/>
          <w:bCs/>
        </w:rPr>
        <w:t>bdf</w:t>
      </w:r>
      <w:proofErr w:type="spellEnd"/>
      <w:r w:rsidR="00CC5717" w:rsidRPr="008C7557">
        <w:rPr>
          <w:rFonts w:asciiTheme="minorHAnsi" w:hAnsiTheme="minorHAnsi"/>
          <w:b/>
          <w:bCs/>
        </w:rPr>
        <w:t xml:space="preserve"> /</w:t>
      </w:r>
      <w:proofErr w:type="spellStart"/>
      <w:r w:rsidR="00CC5717" w:rsidRPr="008C7557">
        <w:rPr>
          <w:rFonts w:asciiTheme="minorHAnsi" w:hAnsiTheme="minorHAnsi"/>
          <w:b/>
          <w:bCs/>
        </w:rPr>
        <w:t>mnt</w:t>
      </w:r>
      <w:proofErr w:type="spellEnd"/>
      <w:r w:rsidR="00CC5717" w:rsidRPr="008C7557">
        <w:rPr>
          <w:rFonts w:asciiTheme="minorHAnsi" w:hAnsiTheme="minorHAnsi"/>
          <w:b/>
          <w:bCs/>
        </w:rPr>
        <w:t>/windows</w:t>
      </w:r>
    </w:p>
    <w:p w14:paraId="79F68FD6" w14:textId="65489F27" w:rsidR="0093444B" w:rsidRDefault="0093444B" w:rsidP="00976048">
      <w:pPr>
        <w:pStyle w:val="BodyText"/>
        <w:spacing w:line="360" w:lineRule="auto"/>
        <w:ind w:left="1170"/>
      </w:pPr>
      <w:r w:rsidRPr="0093444B">
        <w:rPr>
          <w:noProof/>
        </w:rPr>
        <w:drawing>
          <wp:inline distT="0" distB="0" distL="0" distR="0" wp14:anchorId="613BE70B" wp14:editId="29A6E5B5">
            <wp:extent cx="5362575" cy="904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E7C93" w14:textId="79F05B56" w:rsidR="0093444B" w:rsidRDefault="0093444B" w:rsidP="00AB1C48">
      <w:pPr>
        <w:pStyle w:val="BodyText"/>
        <w:spacing w:line="360" w:lineRule="auto"/>
      </w:pPr>
    </w:p>
    <w:p w14:paraId="55ADCDB8" w14:textId="77777777" w:rsidR="00976048" w:rsidRDefault="00072433" w:rsidP="002F62A4">
      <w:pPr>
        <w:pStyle w:val="Default"/>
        <w:spacing w:line="360" w:lineRule="auto"/>
        <w:ind w:left="1260" w:hanging="630"/>
        <w:rPr>
          <w:rFonts w:asciiTheme="minorHAnsi" w:hAnsiTheme="minorHAnsi"/>
        </w:rPr>
      </w:pPr>
      <w:proofErr w:type="gramStart"/>
      <w:r w:rsidRPr="00ED2831">
        <w:rPr>
          <w:rFonts w:asciiTheme="minorHAnsi" w:hAnsiTheme="minorHAnsi"/>
        </w:rPr>
        <w:t>2.4.4</w:t>
      </w:r>
      <w:r w:rsidR="003F716B">
        <w:rPr>
          <w:rFonts w:asciiTheme="minorHAnsi" w:hAnsiTheme="minorHAnsi"/>
        </w:rPr>
        <w:t xml:space="preserve">  </w:t>
      </w:r>
      <w:r w:rsidR="0093444B" w:rsidRPr="00967FCF">
        <w:rPr>
          <w:rFonts w:asciiTheme="minorHAnsi" w:hAnsiTheme="minorHAnsi"/>
        </w:rPr>
        <w:t>If</w:t>
      </w:r>
      <w:proofErr w:type="gramEnd"/>
      <w:r w:rsidR="0093444B" w:rsidRPr="00967FCF">
        <w:rPr>
          <w:rFonts w:asciiTheme="minorHAnsi" w:hAnsiTheme="minorHAnsi"/>
        </w:rPr>
        <w:t xml:space="preserve"> the mount point is existing, then check whether are you able to touch any file inside the filesystem or Not. </w:t>
      </w:r>
    </w:p>
    <w:p w14:paraId="14ECF931" w14:textId="7EA9DDC5" w:rsidR="0093444B" w:rsidRPr="002F62A4" w:rsidRDefault="00967FCF" w:rsidP="00976048">
      <w:pPr>
        <w:pStyle w:val="Default"/>
        <w:spacing w:line="360" w:lineRule="auto"/>
        <w:ind w:left="1800" w:hanging="630"/>
        <w:rPr>
          <w:rFonts w:asciiTheme="minorHAnsi" w:hAnsiTheme="minorHAnsi"/>
        </w:rPr>
      </w:pPr>
      <w:r w:rsidRPr="00967FCF">
        <w:rPr>
          <w:i/>
          <w:iCs/>
        </w:rPr>
        <w:t xml:space="preserve"> </w:t>
      </w:r>
      <w:r w:rsidR="0093444B" w:rsidRPr="00967FCF">
        <w:rPr>
          <w:i/>
          <w:iCs/>
        </w:rPr>
        <w:t xml:space="preserve">Note: Skip the step 3.4, if Mount point was not </w:t>
      </w:r>
      <w:proofErr w:type="gramStart"/>
      <w:r w:rsidR="0093444B" w:rsidRPr="00967FCF">
        <w:rPr>
          <w:i/>
          <w:iCs/>
        </w:rPr>
        <w:t>exists</w:t>
      </w:r>
      <w:proofErr w:type="gramEnd"/>
      <w:r w:rsidR="0093444B" w:rsidRPr="00967FCF">
        <w:rPr>
          <w:i/>
          <w:iCs/>
        </w:rPr>
        <w:t>.</w:t>
      </w:r>
    </w:p>
    <w:p w14:paraId="5AD671CE" w14:textId="68429B0E" w:rsidR="0093444B" w:rsidRPr="00ED2831" w:rsidRDefault="0093444B" w:rsidP="00976048">
      <w:pPr>
        <w:pStyle w:val="BodyText"/>
        <w:spacing w:line="360" w:lineRule="auto"/>
        <w:ind w:left="1170"/>
      </w:pPr>
      <w:r w:rsidRPr="00ED2831">
        <w:rPr>
          <w:noProof/>
        </w:rPr>
        <w:drawing>
          <wp:inline distT="0" distB="0" distL="0" distR="0" wp14:anchorId="53BE3E0E" wp14:editId="165ED62A">
            <wp:extent cx="4867275" cy="1009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31C66" w14:textId="7F9DC99A" w:rsidR="0093444B" w:rsidRPr="00967FCF" w:rsidRDefault="00072433" w:rsidP="00204BBA">
      <w:pPr>
        <w:pStyle w:val="Default"/>
        <w:tabs>
          <w:tab w:val="left" w:pos="450"/>
        </w:tabs>
        <w:spacing w:line="360" w:lineRule="auto"/>
        <w:ind w:left="1260" w:hanging="630"/>
        <w:rPr>
          <w:rFonts w:asciiTheme="minorHAnsi" w:hAnsiTheme="minorHAnsi"/>
        </w:rPr>
      </w:pPr>
      <w:proofErr w:type="gramStart"/>
      <w:r w:rsidRPr="00967FCF">
        <w:rPr>
          <w:rFonts w:asciiTheme="minorHAnsi" w:hAnsiTheme="minorHAnsi"/>
        </w:rPr>
        <w:t xml:space="preserve">2.4.5 </w:t>
      </w:r>
      <w:r w:rsidR="003F716B" w:rsidRPr="00967FCF">
        <w:rPr>
          <w:rFonts w:asciiTheme="minorHAnsi" w:hAnsiTheme="minorHAnsi"/>
        </w:rPr>
        <w:t xml:space="preserve"> </w:t>
      </w:r>
      <w:r w:rsidR="0093444B" w:rsidRPr="00967FCF">
        <w:rPr>
          <w:rFonts w:asciiTheme="minorHAnsi" w:hAnsiTheme="minorHAnsi"/>
        </w:rPr>
        <w:t>If</w:t>
      </w:r>
      <w:proofErr w:type="gramEnd"/>
      <w:r w:rsidR="0093444B" w:rsidRPr="00967FCF">
        <w:rPr>
          <w:rFonts w:asciiTheme="minorHAnsi" w:hAnsiTheme="minorHAnsi"/>
        </w:rPr>
        <w:t xml:space="preserve"> the filesystem was not mounted, then Execute below command to mount the filesystem with </w:t>
      </w:r>
      <w:r w:rsidR="00CC5717" w:rsidRPr="00967FCF">
        <w:rPr>
          <w:rFonts w:asciiTheme="minorHAnsi" w:hAnsiTheme="minorHAnsi"/>
        </w:rPr>
        <w:t xml:space="preserve">  </w:t>
      </w:r>
      <w:r w:rsidR="0093444B" w:rsidRPr="00967FCF">
        <w:rPr>
          <w:rFonts w:asciiTheme="minorHAnsi" w:hAnsiTheme="minorHAnsi"/>
        </w:rPr>
        <w:t xml:space="preserve">credential shown below: </w:t>
      </w:r>
    </w:p>
    <w:p w14:paraId="25A9F647" w14:textId="5A6883BF" w:rsidR="0093444B" w:rsidRPr="00967FCF" w:rsidRDefault="00CC5717" w:rsidP="00204BBA">
      <w:pPr>
        <w:pStyle w:val="Default"/>
        <w:spacing w:line="360" w:lineRule="auto"/>
        <w:ind w:left="1260"/>
        <w:rPr>
          <w:rFonts w:asciiTheme="minorHAnsi" w:hAnsiTheme="minorHAnsi"/>
        </w:rPr>
      </w:pPr>
      <w:r w:rsidRPr="00967FCF">
        <w:rPr>
          <w:rFonts w:asciiTheme="minorHAnsi" w:hAnsiTheme="minorHAnsi"/>
        </w:rPr>
        <w:t xml:space="preserve"> </w:t>
      </w:r>
      <w:r w:rsidR="0093444B" w:rsidRPr="00967FCF">
        <w:rPr>
          <w:rFonts w:asciiTheme="minorHAnsi" w:hAnsiTheme="minorHAnsi"/>
        </w:rPr>
        <w:t xml:space="preserve">Username: administrator </w:t>
      </w:r>
    </w:p>
    <w:p w14:paraId="0459D57E" w14:textId="554886CF" w:rsidR="0093444B" w:rsidRPr="00967FCF" w:rsidRDefault="00CC5717" w:rsidP="00204BBA">
      <w:pPr>
        <w:pStyle w:val="Default"/>
        <w:spacing w:line="360" w:lineRule="auto"/>
        <w:ind w:left="720"/>
        <w:rPr>
          <w:rFonts w:asciiTheme="minorHAnsi" w:hAnsiTheme="minorHAnsi"/>
        </w:rPr>
      </w:pPr>
      <w:r w:rsidRPr="00967FCF">
        <w:rPr>
          <w:rFonts w:asciiTheme="minorHAnsi" w:hAnsiTheme="minorHAnsi"/>
        </w:rPr>
        <w:t xml:space="preserve">           </w:t>
      </w:r>
      <w:r w:rsidR="0093444B" w:rsidRPr="00967FCF">
        <w:rPr>
          <w:rFonts w:asciiTheme="minorHAnsi" w:hAnsiTheme="minorHAnsi"/>
        </w:rPr>
        <w:t xml:space="preserve">Password: P@ssw0rd </w:t>
      </w:r>
    </w:p>
    <w:p w14:paraId="61F2AC83" w14:textId="58E97DD6" w:rsidR="0093444B" w:rsidRPr="00ED2831" w:rsidRDefault="0093444B" w:rsidP="00204BBA">
      <w:pPr>
        <w:pStyle w:val="BodyText"/>
        <w:spacing w:line="360" w:lineRule="auto"/>
        <w:ind w:left="1350"/>
        <w:rPr>
          <w:b/>
          <w:bCs/>
          <w:sz w:val="22"/>
        </w:rPr>
      </w:pPr>
      <w:r w:rsidRPr="00967FCF">
        <w:rPr>
          <w:b/>
          <w:bCs/>
          <w:sz w:val="24"/>
          <w:szCs w:val="24"/>
        </w:rPr>
        <w:t xml:space="preserve"># </w:t>
      </w:r>
      <w:proofErr w:type="spellStart"/>
      <w:proofErr w:type="gramStart"/>
      <w:r w:rsidRPr="00967FCF">
        <w:rPr>
          <w:b/>
          <w:bCs/>
          <w:sz w:val="24"/>
          <w:szCs w:val="24"/>
        </w:rPr>
        <w:t>cifsmount</w:t>
      </w:r>
      <w:proofErr w:type="spellEnd"/>
      <w:proofErr w:type="gramEnd"/>
      <w:r w:rsidRPr="00967FCF">
        <w:rPr>
          <w:b/>
          <w:bCs/>
          <w:sz w:val="24"/>
          <w:szCs w:val="24"/>
        </w:rPr>
        <w:t xml:space="preserve"> akhisabex01.alliance.net:/</w:t>
      </w:r>
      <w:proofErr w:type="spellStart"/>
      <w:r w:rsidRPr="00967FCF">
        <w:rPr>
          <w:b/>
          <w:bCs/>
          <w:sz w:val="24"/>
          <w:szCs w:val="24"/>
        </w:rPr>
        <w:t>sap_backup</w:t>
      </w:r>
      <w:proofErr w:type="spellEnd"/>
      <w:r w:rsidRPr="00967FCF">
        <w:rPr>
          <w:b/>
          <w:bCs/>
          <w:sz w:val="24"/>
          <w:szCs w:val="24"/>
        </w:rPr>
        <w:t xml:space="preserve"> /</w:t>
      </w:r>
      <w:proofErr w:type="spellStart"/>
      <w:r w:rsidRPr="00967FCF">
        <w:rPr>
          <w:b/>
          <w:bCs/>
          <w:sz w:val="24"/>
          <w:szCs w:val="24"/>
        </w:rPr>
        <w:t>mnt</w:t>
      </w:r>
      <w:proofErr w:type="spellEnd"/>
      <w:r w:rsidRPr="00967FCF">
        <w:rPr>
          <w:b/>
          <w:bCs/>
          <w:sz w:val="24"/>
          <w:szCs w:val="24"/>
        </w:rPr>
        <w:t>/windows -U administrator</w:t>
      </w:r>
    </w:p>
    <w:p w14:paraId="7BF2C974" w14:textId="23D757AC" w:rsidR="0093444B" w:rsidRPr="00ED2831" w:rsidRDefault="0093444B" w:rsidP="00204BBA">
      <w:pPr>
        <w:pStyle w:val="BodyText"/>
        <w:spacing w:line="360" w:lineRule="auto"/>
        <w:ind w:left="1170"/>
      </w:pPr>
      <w:r w:rsidRPr="00ED2831">
        <w:rPr>
          <w:noProof/>
        </w:rPr>
        <w:drawing>
          <wp:inline distT="0" distB="0" distL="0" distR="0" wp14:anchorId="687E5829" wp14:editId="24700AFB">
            <wp:extent cx="5819775" cy="34671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3E013" w14:textId="77777777" w:rsidR="0093444B" w:rsidRPr="00ED2831" w:rsidRDefault="0093444B" w:rsidP="00AB1C48">
      <w:pPr>
        <w:pStyle w:val="Default"/>
        <w:spacing w:line="360" w:lineRule="auto"/>
        <w:rPr>
          <w:rFonts w:asciiTheme="minorHAnsi" w:hAnsiTheme="minorHAnsi"/>
        </w:rPr>
      </w:pPr>
    </w:p>
    <w:p w14:paraId="7F00FAF9" w14:textId="538BE215" w:rsidR="0093444B" w:rsidRPr="00204BBA" w:rsidRDefault="00072433" w:rsidP="00204BBA">
      <w:pPr>
        <w:pStyle w:val="Default"/>
        <w:spacing w:line="360" w:lineRule="auto"/>
        <w:ind w:left="630"/>
        <w:rPr>
          <w:rFonts w:asciiTheme="minorHAnsi" w:hAnsiTheme="minorHAnsi"/>
        </w:rPr>
      </w:pPr>
      <w:proofErr w:type="gramStart"/>
      <w:r w:rsidRPr="00967FCF">
        <w:rPr>
          <w:rFonts w:asciiTheme="minorHAnsi" w:hAnsiTheme="minorHAnsi"/>
        </w:rPr>
        <w:t>2.4.6</w:t>
      </w:r>
      <w:r w:rsidR="003F716B" w:rsidRPr="00967FCF">
        <w:rPr>
          <w:rFonts w:asciiTheme="minorHAnsi" w:hAnsiTheme="minorHAnsi"/>
        </w:rPr>
        <w:t xml:space="preserve">  </w:t>
      </w:r>
      <w:r w:rsidR="0093444B" w:rsidRPr="00967FCF">
        <w:rPr>
          <w:rFonts w:asciiTheme="minorHAnsi" w:hAnsiTheme="minorHAnsi"/>
        </w:rPr>
        <w:t>Repeat</w:t>
      </w:r>
      <w:proofErr w:type="gramEnd"/>
      <w:r w:rsidR="0093444B" w:rsidRPr="00967FCF">
        <w:rPr>
          <w:rFonts w:asciiTheme="minorHAnsi" w:hAnsiTheme="minorHAnsi"/>
        </w:rPr>
        <w:t xml:space="preserve"> the step 3.3 and 3.4 to validate Filesystem is accessible. </w:t>
      </w:r>
      <w:r w:rsidR="00E96559">
        <w:rPr>
          <w:rFonts w:asciiTheme="minorHAnsi" w:hAnsiTheme="minorHAnsi"/>
        </w:rPr>
        <w:br/>
      </w:r>
    </w:p>
    <w:p w14:paraId="174B35A2" w14:textId="5285407F" w:rsidR="0093444B" w:rsidRPr="00ED2831" w:rsidRDefault="00072433" w:rsidP="00E96559">
      <w:pPr>
        <w:pStyle w:val="BodyText"/>
        <w:spacing w:line="360" w:lineRule="auto"/>
        <w:ind w:left="1170"/>
      </w:pPr>
      <w:r w:rsidRPr="00ED2831">
        <w:rPr>
          <w:noProof/>
        </w:rPr>
        <w:drawing>
          <wp:inline distT="0" distB="0" distL="0" distR="0" wp14:anchorId="79E034FB" wp14:editId="6F62FEAD">
            <wp:extent cx="5362575" cy="9048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81F5A" w14:textId="1BA7AA05" w:rsidR="00072433" w:rsidRPr="00ED2831" w:rsidRDefault="00072433" w:rsidP="00AB1C48">
      <w:pPr>
        <w:pStyle w:val="BodyText"/>
        <w:spacing w:line="360" w:lineRule="auto"/>
      </w:pPr>
    </w:p>
    <w:p w14:paraId="6EFED0B4" w14:textId="47EAED85" w:rsidR="00072433" w:rsidRPr="00967FCF" w:rsidRDefault="00072433" w:rsidP="00E96559">
      <w:pPr>
        <w:pStyle w:val="Default"/>
        <w:tabs>
          <w:tab w:val="left" w:pos="1350"/>
        </w:tabs>
        <w:spacing w:line="360" w:lineRule="auto"/>
        <w:ind w:left="1260" w:hanging="630"/>
        <w:rPr>
          <w:rFonts w:asciiTheme="minorHAnsi" w:hAnsiTheme="minorHAnsi"/>
        </w:rPr>
      </w:pPr>
      <w:proofErr w:type="gramStart"/>
      <w:r w:rsidRPr="00967FCF">
        <w:rPr>
          <w:rFonts w:asciiTheme="minorHAnsi" w:hAnsiTheme="minorHAnsi"/>
        </w:rPr>
        <w:t>2.4.7</w:t>
      </w:r>
      <w:r w:rsidR="003F716B" w:rsidRPr="00967FCF">
        <w:rPr>
          <w:rFonts w:asciiTheme="minorHAnsi" w:hAnsiTheme="minorHAnsi"/>
        </w:rPr>
        <w:t xml:space="preserve">  </w:t>
      </w:r>
      <w:r w:rsidRPr="00967FCF">
        <w:rPr>
          <w:rFonts w:asciiTheme="minorHAnsi" w:hAnsiTheme="minorHAnsi"/>
        </w:rPr>
        <w:t>Once</w:t>
      </w:r>
      <w:proofErr w:type="gramEnd"/>
      <w:r w:rsidRPr="00967FCF">
        <w:rPr>
          <w:rFonts w:asciiTheme="minorHAnsi" w:hAnsiTheme="minorHAnsi"/>
        </w:rPr>
        <w:t xml:space="preserve"> File system was mounted and it was accessible, Then Switch to the user p2aadm from </w:t>
      </w:r>
      <w:r w:rsidR="003F716B" w:rsidRPr="00967FCF">
        <w:rPr>
          <w:rFonts w:asciiTheme="minorHAnsi" w:hAnsiTheme="minorHAnsi"/>
        </w:rPr>
        <w:t xml:space="preserve">   </w:t>
      </w:r>
      <w:r w:rsidRPr="00967FCF">
        <w:rPr>
          <w:rFonts w:asciiTheme="minorHAnsi" w:hAnsiTheme="minorHAnsi"/>
        </w:rPr>
        <w:t xml:space="preserve">root user and login </w:t>
      </w:r>
      <w:proofErr w:type="spellStart"/>
      <w:r w:rsidRPr="00967FCF">
        <w:rPr>
          <w:rFonts w:asciiTheme="minorHAnsi" w:hAnsiTheme="minorHAnsi"/>
        </w:rPr>
        <w:t>cifs</w:t>
      </w:r>
      <w:proofErr w:type="spellEnd"/>
      <w:r w:rsidRPr="00967FCF">
        <w:rPr>
          <w:rFonts w:asciiTheme="minorHAnsi" w:hAnsiTheme="minorHAnsi"/>
        </w:rPr>
        <w:t xml:space="preserve"> Filesystem. </w:t>
      </w:r>
    </w:p>
    <w:p w14:paraId="3B977947" w14:textId="261FE594" w:rsidR="00072433" w:rsidRPr="00ED2831" w:rsidRDefault="00967FCF" w:rsidP="00E96559">
      <w:pPr>
        <w:pStyle w:val="BodyText"/>
        <w:spacing w:line="360" w:lineRule="auto"/>
        <w:ind w:left="630"/>
        <w:rPr>
          <w:sz w:val="22"/>
        </w:rPr>
      </w:pPr>
      <w:r>
        <w:rPr>
          <w:sz w:val="24"/>
          <w:szCs w:val="24"/>
        </w:rPr>
        <w:t xml:space="preserve">           </w:t>
      </w:r>
      <w:r w:rsidR="003F716B" w:rsidRPr="00967FCF">
        <w:rPr>
          <w:sz w:val="24"/>
          <w:szCs w:val="24"/>
        </w:rPr>
        <w:t xml:space="preserve"> </w:t>
      </w:r>
      <w:r w:rsidR="00072433" w:rsidRPr="00967FCF">
        <w:rPr>
          <w:sz w:val="24"/>
          <w:szCs w:val="24"/>
        </w:rPr>
        <w:t xml:space="preserve"># </w:t>
      </w:r>
      <w:proofErr w:type="spellStart"/>
      <w:proofErr w:type="gramStart"/>
      <w:r w:rsidR="00072433" w:rsidRPr="00967FCF">
        <w:rPr>
          <w:sz w:val="24"/>
          <w:szCs w:val="24"/>
        </w:rPr>
        <w:t>su</w:t>
      </w:r>
      <w:proofErr w:type="spellEnd"/>
      <w:proofErr w:type="gramEnd"/>
      <w:r w:rsidR="00072433" w:rsidRPr="00967FCF">
        <w:rPr>
          <w:sz w:val="24"/>
          <w:szCs w:val="24"/>
        </w:rPr>
        <w:t xml:space="preserve"> - p2aadm</w:t>
      </w:r>
    </w:p>
    <w:p w14:paraId="5490C34E" w14:textId="30B72726" w:rsidR="00072433" w:rsidRPr="00ED2831" w:rsidRDefault="00072433" w:rsidP="00E96559">
      <w:pPr>
        <w:pStyle w:val="BodyText"/>
        <w:spacing w:line="360" w:lineRule="auto"/>
        <w:ind w:left="1170"/>
      </w:pPr>
      <w:r w:rsidRPr="00ED2831">
        <w:rPr>
          <w:noProof/>
        </w:rPr>
        <w:drawing>
          <wp:inline distT="0" distB="0" distL="0" distR="0" wp14:anchorId="479DF2C6" wp14:editId="6B431257">
            <wp:extent cx="2505075" cy="495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D42C2" w14:textId="315BB4ED" w:rsidR="00072433" w:rsidRPr="00967FCF" w:rsidRDefault="003F716B" w:rsidP="00E96559">
      <w:pPr>
        <w:pStyle w:val="Default"/>
        <w:spacing w:line="360" w:lineRule="auto"/>
        <w:ind w:left="1080" w:hanging="360"/>
        <w:rPr>
          <w:rFonts w:asciiTheme="minorHAnsi" w:hAnsiTheme="minorHAnsi"/>
        </w:rPr>
      </w:pPr>
      <w:r w:rsidRPr="00967FCF">
        <w:rPr>
          <w:rFonts w:asciiTheme="minorHAnsi" w:hAnsiTheme="minorHAnsi"/>
        </w:rPr>
        <w:t xml:space="preserve">          </w:t>
      </w:r>
      <w:r w:rsidR="00072433" w:rsidRPr="00967FCF">
        <w:rPr>
          <w:rFonts w:asciiTheme="minorHAnsi" w:hAnsiTheme="minorHAnsi"/>
        </w:rPr>
        <w:t xml:space="preserve">Execute below command to login CIFS share with below credential: </w:t>
      </w:r>
    </w:p>
    <w:p w14:paraId="7026F167" w14:textId="08A5B075" w:rsidR="00072433" w:rsidRPr="00967FCF" w:rsidRDefault="003F716B" w:rsidP="001F5CC5">
      <w:pPr>
        <w:pStyle w:val="Default"/>
        <w:spacing w:line="360" w:lineRule="auto"/>
        <w:ind w:left="270" w:firstLine="450"/>
        <w:rPr>
          <w:rFonts w:asciiTheme="minorHAnsi" w:hAnsiTheme="minorHAnsi"/>
        </w:rPr>
      </w:pPr>
      <w:r w:rsidRPr="00967FCF">
        <w:rPr>
          <w:rFonts w:asciiTheme="minorHAnsi" w:hAnsiTheme="minorHAnsi"/>
        </w:rPr>
        <w:t xml:space="preserve">          </w:t>
      </w:r>
      <w:r w:rsidR="00072433" w:rsidRPr="00967FCF">
        <w:rPr>
          <w:rFonts w:asciiTheme="minorHAnsi" w:hAnsiTheme="minorHAnsi"/>
        </w:rPr>
        <w:t xml:space="preserve">Username: administrator </w:t>
      </w:r>
    </w:p>
    <w:p w14:paraId="2107F009" w14:textId="089391FE" w:rsidR="00072433" w:rsidRPr="00ED2831" w:rsidRDefault="003F716B" w:rsidP="001F5CC5">
      <w:pPr>
        <w:pStyle w:val="Default"/>
        <w:spacing w:line="360" w:lineRule="auto"/>
        <w:ind w:left="720"/>
        <w:rPr>
          <w:rFonts w:asciiTheme="minorHAnsi" w:hAnsiTheme="minorHAnsi"/>
          <w:sz w:val="22"/>
          <w:szCs w:val="22"/>
        </w:rPr>
      </w:pPr>
      <w:r w:rsidRPr="00967FCF">
        <w:rPr>
          <w:rFonts w:asciiTheme="minorHAnsi" w:hAnsiTheme="minorHAnsi"/>
        </w:rPr>
        <w:t xml:space="preserve">          </w:t>
      </w:r>
      <w:r w:rsidR="00072433" w:rsidRPr="00967FCF">
        <w:rPr>
          <w:rFonts w:asciiTheme="minorHAnsi" w:hAnsiTheme="minorHAnsi"/>
        </w:rPr>
        <w:t xml:space="preserve">Password: P@ssw0rd </w:t>
      </w:r>
    </w:p>
    <w:p w14:paraId="1291268D" w14:textId="721C9EC6" w:rsidR="00072433" w:rsidRPr="001F5CC5" w:rsidRDefault="003F716B" w:rsidP="001F5CC5">
      <w:pPr>
        <w:pStyle w:val="BodyText"/>
        <w:spacing w:line="360" w:lineRule="auto"/>
        <w:ind w:left="810"/>
        <w:rPr>
          <w:b/>
          <w:bCs/>
          <w:sz w:val="24"/>
          <w:szCs w:val="24"/>
        </w:rPr>
      </w:pPr>
      <w:r w:rsidRPr="00967FCF">
        <w:rPr>
          <w:sz w:val="24"/>
          <w:szCs w:val="24"/>
        </w:rPr>
        <w:t xml:space="preserve">         </w:t>
      </w:r>
      <w:r w:rsidR="00072433" w:rsidRPr="00967FCF">
        <w:rPr>
          <w:sz w:val="24"/>
          <w:szCs w:val="24"/>
        </w:rPr>
        <w:t xml:space="preserve"># </w:t>
      </w:r>
      <w:proofErr w:type="spellStart"/>
      <w:proofErr w:type="gramStart"/>
      <w:r w:rsidR="00072433" w:rsidRPr="00967FCF">
        <w:rPr>
          <w:b/>
          <w:bCs/>
          <w:sz w:val="24"/>
          <w:szCs w:val="24"/>
        </w:rPr>
        <w:t>cifslogin</w:t>
      </w:r>
      <w:proofErr w:type="spellEnd"/>
      <w:proofErr w:type="gramEnd"/>
      <w:r w:rsidR="00072433" w:rsidRPr="00967FCF">
        <w:rPr>
          <w:b/>
          <w:bCs/>
          <w:sz w:val="24"/>
          <w:szCs w:val="24"/>
        </w:rPr>
        <w:t xml:space="preserve"> akhisabex01.alliance.net -U administrator</w:t>
      </w:r>
    </w:p>
    <w:p w14:paraId="71E336EC" w14:textId="16510EBA" w:rsidR="003F716B" w:rsidRPr="003F716B" w:rsidRDefault="00072433" w:rsidP="001F5CC5">
      <w:pPr>
        <w:pStyle w:val="BodyText"/>
        <w:spacing w:line="360" w:lineRule="auto"/>
        <w:ind w:left="1260"/>
        <w:rPr>
          <w:b/>
          <w:bCs/>
          <w:sz w:val="22"/>
        </w:rPr>
      </w:pPr>
      <w:r w:rsidRPr="00ED2831">
        <w:rPr>
          <w:b/>
          <w:bCs/>
          <w:noProof/>
          <w:sz w:val="22"/>
        </w:rPr>
        <w:drawing>
          <wp:inline distT="0" distB="0" distL="0" distR="0" wp14:anchorId="7B9D2E89" wp14:editId="0F8858FD">
            <wp:extent cx="5362575" cy="4476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5CC5">
        <w:rPr>
          <w:b/>
          <w:bCs/>
          <w:sz w:val="22"/>
        </w:rPr>
        <w:br/>
      </w:r>
    </w:p>
    <w:p w14:paraId="12E4EC6A" w14:textId="4F67742D" w:rsidR="00072433" w:rsidRPr="00967FCF" w:rsidRDefault="00072433" w:rsidP="00887C05">
      <w:pPr>
        <w:pStyle w:val="Default"/>
        <w:spacing w:after="310" w:line="360" w:lineRule="auto"/>
        <w:ind w:firstLine="630"/>
        <w:rPr>
          <w:rFonts w:asciiTheme="minorHAnsi" w:hAnsiTheme="minorHAnsi"/>
        </w:rPr>
      </w:pPr>
      <w:proofErr w:type="gramStart"/>
      <w:r w:rsidRPr="00967FCF">
        <w:rPr>
          <w:rFonts w:asciiTheme="minorHAnsi" w:hAnsiTheme="minorHAnsi"/>
        </w:rPr>
        <w:t>2.4.8</w:t>
      </w:r>
      <w:r w:rsidR="003F716B" w:rsidRPr="00967FCF">
        <w:rPr>
          <w:rFonts w:asciiTheme="minorHAnsi" w:hAnsiTheme="minorHAnsi"/>
        </w:rPr>
        <w:t xml:space="preserve">  </w:t>
      </w:r>
      <w:r w:rsidRPr="00967FCF">
        <w:rPr>
          <w:rFonts w:asciiTheme="minorHAnsi" w:hAnsiTheme="minorHAnsi"/>
        </w:rPr>
        <w:t>Logout</w:t>
      </w:r>
      <w:proofErr w:type="gramEnd"/>
      <w:r w:rsidRPr="00967FCF">
        <w:rPr>
          <w:rFonts w:asciiTheme="minorHAnsi" w:hAnsiTheme="minorHAnsi"/>
        </w:rPr>
        <w:t xml:space="preserve"> from the user session p2aadm </w:t>
      </w:r>
    </w:p>
    <w:p w14:paraId="246EFBF3" w14:textId="7063750B" w:rsidR="00072433" w:rsidRPr="00967FCF" w:rsidRDefault="00072433" w:rsidP="00887C05">
      <w:pPr>
        <w:pStyle w:val="Default"/>
        <w:spacing w:line="360" w:lineRule="auto"/>
        <w:ind w:left="630"/>
        <w:rPr>
          <w:rFonts w:asciiTheme="minorHAnsi" w:hAnsiTheme="minorHAnsi"/>
        </w:rPr>
      </w:pPr>
      <w:proofErr w:type="gramStart"/>
      <w:r w:rsidRPr="00967FCF">
        <w:rPr>
          <w:rFonts w:asciiTheme="minorHAnsi" w:hAnsiTheme="minorHAnsi"/>
        </w:rPr>
        <w:t>2.4.9</w:t>
      </w:r>
      <w:r w:rsidR="003F716B" w:rsidRPr="00967FCF">
        <w:rPr>
          <w:rFonts w:asciiTheme="minorHAnsi" w:hAnsiTheme="minorHAnsi"/>
        </w:rPr>
        <w:t xml:space="preserve">  </w:t>
      </w:r>
      <w:r w:rsidRPr="00967FCF">
        <w:rPr>
          <w:rFonts w:asciiTheme="minorHAnsi" w:hAnsiTheme="minorHAnsi"/>
        </w:rPr>
        <w:t>Now</w:t>
      </w:r>
      <w:proofErr w:type="gramEnd"/>
      <w:r w:rsidRPr="00967FCF">
        <w:rPr>
          <w:rFonts w:asciiTheme="minorHAnsi" w:hAnsiTheme="minorHAnsi"/>
        </w:rPr>
        <w:t xml:space="preserve"> Check the CIFS share Login status by executing below command </w:t>
      </w:r>
    </w:p>
    <w:p w14:paraId="20556F15" w14:textId="494A8954" w:rsidR="00072433" w:rsidRPr="00ED2831" w:rsidRDefault="003F716B" w:rsidP="003857A7">
      <w:pPr>
        <w:pStyle w:val="BodyText"/>
        <w:spacing w:line="360" w:lineRule="auto"/>
        <w:ind w:left="1080"/>
        <w:rPr>
          <w:b/>
          <w:bCs/>
          <w:sz w:val="22"/>
        </w:rPr>
      </w:pPr>
      <w:r w:rsidRPr="00967FCF">
        <w:rPr>
          <w:b/>
          <w:bCs/>
          <w:sz w:val="24"/>
          <w:szCs w:val="24"/>
        </w:rPr>
        <w:t xml:space="preserve">   </w:t>
      </w:r>
      <w:r w:rsidR="00072433" w:rsidRPr="00967FCF">
        <w:rPr>
          <w:b/>
          <w:bCs/>
          <w:sz w:val="24"/>
          <w:szCs w:val="24"/>
        </w:rPr>
        <w:t xml:space="preserve"># </w:t>
      </w:r>
      <w:proofErr w:type="spellStart"/>
      <w:proofErr w:type="gramStart"/>
      <w:r w:rsidR="00072433" w:rsidRPr="00967FCF">
        <w:rPr>
          <w:b/>
          <w:bCs/>
          <w:sz w:val="24"/>
          <w:szCs w:val="24"/>
        </w:rPr>
        <w:t>cifslist</w:t>
      </w:r>
      <w:proofErr w:type="spellEnd"/>
      <w:proofErr w:type="gramEnd"/>
      <w:r w:rsidR="00072433" w:rsidRPr="00967FCF">
        <w:rPr>
          <w:b/>
          <w:bCs/>
          <w:sz w:val="24"/>
          <w:szCs w:val="24"/>
        </w:rPr>
        <w:t xml:space="preserve"> -u</w:t>
      </w:r>
    </w:p>
    <w:p w14:paraId="1199D347" w14:textId="6380B073" w:rsidR="00072433" w:rsidRPr="00ED2831" w:rsidRDefault="00072433" w:rsidP="003857A7">
      <w:pPr>
        <w:pStyle w:val="BodyText"/>
        <w:spacing w:line="360" w:lineRule="auto"/>
        <w:ind w:left="1170"/>
        <w:rPr>
          <w:b/>
          <w:bCs/>
          <w:sz w:val="22"/>
        </w:rPr>
      </w:pPr>
      <w:r w:rsidRPr="00ED2831">
        <w:rPr>
          <w:b/>
          <w:bCs/>
          <w:noProof/>
          <w:sz w:val="22"/>
        </w:rPr>
        <w:drawing>
          <wp:inline distT="0" distB="0" distL="0" distR="0" wp14:anchorId="2B9E5FB4" wp14:editId="2DDBECD6">
            <wp:extent cx="5724525" cy="10001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F6120" w14:textId="77777777" w:rsidR="00072433" w:rsidRPr="00072433" w:rsidRDefault="00072433" w:rsidP="00AB1C48">
      <w:pPr>
        <w:autoSpaceDE w:val="0"/>
        <w:autoSpaceDN w:val="0"/>
        <w:adjustRightInd w:val="0"/>
        <w:spacing w:after="0" w:line="360" w:lineRule="auto"/>
        <w:rPr>
          <w:rFonts w:cs="Verdana"/>
          <w:color w:val="000000"/>
          <w:sz w:val="24"/>
          <w:szCs w:val="24"/>
        </w:rPr>
      </w:pPr>
    </w:p>
    <w:p w14:paraId="6669BAA3" w14:textId="620F111A" w:rsidR="00072433" w:rsidRPr="00072433" w:rsidRDefault="00072433" w:rsidP="00454DB6">
      <w:pPr>
        <w:tabs>
          <w:tab w:val="left" w:pos="630"/>
        </w:tabs>
        <w:autoSpaceDE w:val="0"/>
        <w:autoSpaceDN w:val="0"/>
        <w:adjustRightInd w:val="0"/>
        <w:spacing w:after="0" w:line="360" w:lineRule="auto"/>
        <w:ind w:left="1440" w:hanging="810"/>
        <w:rPr>
          <w:rFonts w:cs="Verdana"/>
          <w:color w:val="000000"/>
          <w:sz w:val="24"/>
          <w:szCs w:val="24"/>
        </w:rPr>
      </w:pPr>
      <w:proofErr w:type="gramStart"/>
      <w:r w:rsidRPr="00967FCF">
        <w:rPr>
          <w:rFonts w:cs="Verdana"/>
          <w:color w:val="000000"/>
          <w:sz w:val="24"/>
          <w:szCs w:val="24"/>
        </w:rPr>
        <w:t>2.4.10</w:t>
      </w:r>
      <w:r w:rsidR="003F716B" w:rsidRPr="00967FCF">
        <w:rPr>
          <w:rFonts w:cs="Verdana"/>
          <w:color w:val="000000"/>
          <w:sz w:val="24"/>
          <w:szCs w:val="24"/>
        </w:rPr>
        <w:t xml:space="preserve">  </w:t>
      </w:r>
      <w:r w:rsidRPr="00072433">
        <w:rPr>
          <w:rFonts w:cs="Arial"/>
          <w:color w:val="000000"/>
          <w:sz w:val="24"/>
          <w:szCs w:val="24"/>
        </w:rPr>
        <w:t>Repeat</w:t>
      </w:r>
      <w:proofErr w:type="gramEnd"/>
      <w:r w:rsidRPr="00072433">
        <w:rPr>
          <w:rFonts w:cs="Arial"/>
          <w:color w:val="000000"/>
          <w:sz w:val="24"/>
          <w:szCs w:val="24"/>
        </w:rPr>
        <w:t xml:space="preserve"> the step 3.5 to 3.7 to login CIFS share as the user “orap2a”, then Check the </w:t>
      </w:r>
      <w:r w:rsidR="00967FCF">
        <w:rPr>
          <w:rFonts w:cs="Arial"/>
          <w:color w:val="000000"/>
          <w:sz w:val="24"/>
          <w:szCs w:val="24"/>
        </w:rPr>
        <w:t xml:space="preserve">  </w:t>
      </w:r>
      <w:r w:rsidRPr="00072433">
        <w:rPr>
          <w:rFonts w:cs="Arial"/>
          <w:color w:val="000000"/>
          <w:sz w:val="24"/>
          <w:szCs w:val="24"/>
        </w:rPr>
        <w:t xml:space="preserve">CIFS share </w:t>
      </w:r>
      <w:r w:rsidR="003F716B" w:rsidRPr="00967FCF">
        <w:rPr>
          <w:rFonts w:cs="Arial"/>
          <w:color w:val="000000"/>
          <w:sz w:val="24"/>
          <w:szCs w:val="24"/>
        </w:rPr>
        <w:t xml:space="preserve">  </w:t>
      </w:r>
      <w:r w:rsidRPr="00072433">
        <w:rPr>
          <w:rFonts w:cs="Arial"/>
          <w:color w:val="000000"/>
          <w:sz w:val="24"/>
          <w:szCs w:val="24"/>
        </w:rPr>
        <w:t xml:space="preserve">Login status by executing below command </w:t>
      </w:r>
    </w:p>
    <w:p w14:paraId="0129E712" w14:textId="47FB0EB5" w:rsidR="00072433" w:rsidRPr="00072433" w:rsidRDefault="00072433" w:rsidP="003857A7">
      <w:pPr>
        <w:tabs>
          <w:tab w:val="left" w:pos="630"/>
        </w:tabs>
        <w:autoSpaceDE w:val="0"/>
        <w:autoSpaceDN w:val="0"/>
        <w:adjustRightInd w:val="0"/>
        <w:spacing w:after="0" w:line="360" w:lineRule="auto"/>
        <w:ind w:left="1440"/>
        <w:rPr>
          <w:rFonts w:cs="Verdana"/>
          <w:color w:val="000000"/>
          <w:sz w:val="24"/>
          <w:szCs w:val="24"/>
        </w:rPr>
      </w:pPr>
      <w:proofErr w:type="gramStart"/>
      <w:r w:rsidRPr="00072433">
        <w:rPr>
          <w:rFonts w:cs="Verdana"/>
          <w:color w:val="000000"/>
          <w:sz w:val="24"/>
          <w:szCs w:val="24"/>
        </w:rPr>
        <w:t>So</w:t>
      </w:r>
      <w:proofErr w:type="gramEnd"/>
      <w:r w:rsidRPr="00072433">
        <w:rPr>
          <w:rFonts w:cs="Verdana"/>
          <w:color w:val="000000"/>
          <w:sz w:val="24"/>
          <w:szCs w:val="24"/>
        </w:rPr>
        <w:t xml:space="preserve"> at this point, the state of that connection shows up as LS. </w:t>
      </w:r>
    </w:p>
    <w:p w14:paraId="3F924793" w14:textId="6AF521E9" w:rsidR="00072433" w:rsidRPr="00072433" w:rsidRDefault="003F716B" w:rsidP="003857A7">
      <w:pPr>
        <w:tabs>
          <w:tab w:val="left" w:pos="540"/>
        </w:tabs>
        <w:autoSpaceDE w:val="0"/>
        <w:autoSpaceDN w:val="0"/>
        <w:adjustRightInd w:val="0"/>
        <w:spacing w:after="0" w:line="360" w:lineRule="auto"/>
        <w:ind w:left="990" w:hanging="270"/>
        <w:rPr>
          <w:rFonts w:cs="Verdana"/>
          <w:color w:val="000000"/>
          <w:sz w:val="24"/>
          <w:szCs w:val="24"/>
        </w:rPr>
      </w:pPr>
      <w:r w:rsidRPr="00967FCF">
        <w:rPr>
          <w:rFonts w:cs="Verdana"/>
          <w:b/>
          <w:bCs/>
          <w:i/>
          <w:iCs/>
          <w:color w:val="000000"/>
          <w:sz w:val="24"/>
          <w:szCs w:val="24"/>
        </w:rPr>
        <w:t xml:space="preserve">         </w:t>
      </w:r>
      <w:r w:rsidR="00967FCF">
        <w:rPr>
          <w:rFonts w:cs="Verdana"/>
          <w:b/>
          <w:bCs/>
          <w:i/>
          <w:iCs/>
          <w:color w:val="000000"/>
          <w:sz w:val="24"/>
          <w:szCs w:val="24"/>
        </w:rPr>
        <w:t xml:space="preserve">  </w:t>
      </w:r>
      <w:r w:rsidRPr="00967FCF">
        <w:rPr>
          <w:rFonts w:cs="Verdana"/>
          <w:b/>
          <w:bCs/>
          <w:i/>
          <w:iCs/>
          <w:color w:val="000000"/>
          <w:sz w:val="24"/>
          <w:szCs w:val="24"/>
        </w:rPr>
        <w:t xml:space="preserve"> </w:t>
      </w:r>
      <w:r w:rsidR="00072433" w:rsidRPr="00072433">
        <w:rPr>
          <w:rFonts w:cs="Verdana"/>
          <w:b/>
          <w:bCs/>
          <w:i/>
          <w:iCs/>
          <w:color w:val="000000"/>
          <w:sz w:val="24"/>
          <w:szCs w:val="24"/>
        </w:rPr>
        <w:t>Note</w:t>
      </w:r>
      <w:r w:rsidR="00072433" w:rsidRPr="00072433">
        <w:rPr>
          <w:rFonts w:cs="Verdana"/>
          <w:i/>
          <w:iCs/>
          <w:color w:val="000000"/>
          <w:sz w:val="24"/>
          <w:szCs w:val="24"/>
        </w:rPr>
        <w:t xml:space="preserve">: Key to State symbols: </w:t>
      </w:r>
    </w:p>
    <w:p w14:paraId="69D0A86B" w14:textId="32CEB3B9" w:rsidR="00072433" w:rsidRPr="00072433" w:rsidRDefault="003F716B" w:rsidP="00AB1C48">
      <w:pPr>
        <w:tabs>
          <w:tab w:val="left" w:pos="540"/>
        </w:tabs>
        <w:autoSpaceDE w:val="0"/>
        <w:autoSpaceDN w:val="0"/>
        <w:adjustRightInd w:val="0"/>
        <w:spacing w:after="0" w:line="360" w:lineRule="auto"/>
        <w:rPr>
          <w:rFonts w:cs="Verdana"/>
          <w:color w:val="000000"/>
          <w:sz w:val="24"/>
          <w:szCs w:val="24"/>
        </w:rPr>
      </w:pPr>
      <w:r w:rsidRPr="00967FCF">
        <w:rPr>
          <w:rFonts w:cs="Verdana"/>
          <w:i/>
          <w:iCs/>
          <w:color w:val="000000"/>
          <w:sz w:val="24"/>
          <w:szCs w:val="24"/>
        </w:rPr>
        <w:t xml:space="preserve">          </w:t>
      </w:r>
      <w:r w:rsidR="00967FCF">
        <w:rPr>
          <w:rFonts w:cs="Verdana"/>
          <w:i/>
          <w:iCs/>
          <w:color w:val="000000"/>
          <w:sz w:val="24"/>
          <w:szCs w:val="24"/>
        </w:rPr>
        <w:t xml:space="preserve"> </w:t>
      </w:r>
      <w:r w:rsidR="003857A7">
        <w:rPr>
          <w:rFonts w:cs="Verdana"/>
          <w:i/>
          <w:iCs/>
          <w:color w:val="000000"/>
          <w:sz w:val="24"/>
          <w:szCs w:val="24"/>
        </w:rPr>
        <w:t xml:space="preserve">             </w:t>
      </w:r>
      <w:r w:rsidR="00967FCF">
        <w:rPr>
          <w:rFonts w:cs="Verdana"/>
          <w:i/>
          <w:iCs/>
          <w:color w:val="000000"/>
          <w:sz w:val="24"/>
          <w:szCs w:val="24"/>
        </w:rPr>
        <w:t xml:space="preserve"> </w:t>
      </w:r>
      <w:r w:rsidR="00072433" w:rsidRPr="00072433">
        <w:rPr>
          <w:rFonts w:cs="Verdana"/>
          <w:i/>
          <w:iCs/>
          <w:color w:val="000000"/>
          <w:sz w:val="24"/>
          <w:szCs w:val="24"/>
        </w:rPr>
        <w:t xml:space="preserve">M Mounted </w:t>
      </w:r>
    </w:p>
    <w:p w14:paraId="04DA0A42" w14:textId="777BA174" w:rsidR="00072433" w:rsidRPr="00072433" w:rsidRDefault="003F716B" w:rsidP="003857A7">
      <w:pPr>
        <w:tabs>
          <w:tab w:val="left" w:pos="540"/>
        </w:tabs>
        <w:autoSpaceDE w:val="0"/>
        <w:autoSpaceDN w:val="0"/>
        <w:adjustRightInd w:val="0"/>
        <w:spacing w:after="0" w:line="360" w:lineRule="auto"/>
        <w:ind w:left="720"/>
        <w:rPr>
          <w:rFonts w:cs="Verdana"/>
          <w:color w:val="000000"/>
          <w:sz w:val="24"/>
          <w:szCs w:val="24"/>
        </w:rPr>
      </w:pPr>
      <w:r w:rsidRPr="00967FCF">
        <w:rPr>
          <w:rFonts w:cs="Verdana"/>
          <w:i/>
          <w:iCs/>
          <w:color w:val="000000"/>
          <w:sz w:val="24"/>
          <w:szCs w:val="24"/>
        </w:rPr>
        <w:t xml:space="preserve">          </w:t>
      </w:r>
      <w:r w:rsidR="00967FCF">
        <w:rPr>
          <w:rFonts w:cs="Verdana"/>
          <w:i/>
          <w:iCs/>
          <w:color w:val="000000"/>
          <w:sz w:val="24"/>
          <w:szCs w:val="24"/>
        </w:rPr>
        <w:t xml:space="preserve">  </w:t>
      </w:r>
      <w:r w:rsidR="00072433" w:rsidRPr="00072433">
        <w:rPr>
          <w:rFonts w:cs="Verdana"/>
          <w:i/>
          <w:iCs/>
          <w:color w:val="000000"/>
          <w:sz w:val="24"/>
          <w:szCs w:val="24"/>
        </w:rPr>
        <w:t xml:space="preserve">R Read-only </w:t>
      </w:r>
    </w:p>
    <w:p w14:paraId="3BC84358" w14:textId="2A61FE61" w:rsidR="00072433" w:rsidRPr="00072433" w:rsidRDefault="003F716B" w:rsidP="003857A7">
      <w:pPr>
        <w:tabs>
          <w:tab w:val="left" w:pos="540"/>
        </w:tabs>
        <w:autoSpaceDE w:val="0"/>
        <w:autoSpaceDN w:val="0"/>
        <w:adjustRightInd w:val="0"/>
        <w:spacing w:after="0" w:line="360" w:lineRule="auto"/>
        <w:ind w:left="720"/>
        <w:rPr>
          <w:rFonts w:cs="Verdana"/>
          <w:color w:val="000000"/>
          <w:sz w:val="24"/>
          <w:szCs w:val="24"/>
        </w:rPr>
      </w:pPr>
      <w:r w:rsidRPr="00967FCF">
        <w:rPr>
          <w:rFonts w:cs="Verdana"/>
          <w:i/>
          <w:iCs/>
          <w:color w:val="000000"/>
          <w:sz w:val="24"/>
          <w:szCs w:val="24"/>
        </w:rPr>
        <w:t xml:space="preserve">         </w:t>
      </w:r>
      <w:r w:rsidR="00967FCF">
        <w:rPr>
          <w:rFonts w:cs="Verdana"/>
          <w:i/>
          <w:iCs/>
          <w:color w:val="000000"/>
          <w:sz w:val="24"/>
          <w:szCs w:val="24"/>
        </w:rPr>
        <w:t xml:space="preserve">  </w:t>
      </w:r>
      <w:r w:rsidR="00072433" w:rsidRPr="00072433">
        <w:rPr>
          <w:rFonts w:cs="Verdana"/>
          <w:i/>
          <w:iCs/>
          <w:color w:val="000000"/>
          <w:sz w:val="24"/>
          <w:szCs w:val="24"/>
        </w:rPr>
        <w:t xml:space="preserve">L Logged in </w:t>
      </w:r>
    </w:p>
    <w:p w14:paraId="0CCC57BF" w14:textId="635CA31C" w:rsidR="00072433" w:rsidRPr="00072433" w:rsidRDefault="003F716B" w:rsidP="003857A7">
      <w:pPr>
        <w:tabs>
          <w:tab w:val="left" w:pos="540"/>
        </w:tabs>
        <w:autoSpaceDE w:val="0"/>
        <w:autoSpaceDN w:val="0"/>
        <w:adjustRightInd w:val="0"/>
        <w:spacing w:after="0" w:line="360" w:lineRule="auto"/>
        <w:ind w:left="720"/>
        <w:rPr>
          <w:rFonts w:cs="Verdana"/>
          <w:color w:val="000000"/>
          <w:sz w:val="24"/>
          <w:szCs w:val="24"/>
        </w:rPr>
      </w:pPr>
      <w:r w:rsidRPr="00967FCF">
        <w:rPr>
          <w:rFonts w:cs="Verdana"/>
          <w:i/>
          <w:iCs/>
          <w:color w:val="000000"/>
          <w:sz w:val="24"/>
          <w:szCs w:val="24"/>
        </w:rPr>
        <w:t xml:space="preserve">         </w:t>
      </w:r>
      <w:r w:rsidR="00967FCF">
        <w:rPr>
          <w:rFonts w:cs="Verdana"/>
          <w:i/>
          <w:iCs/>
          <w:color w:val="000000"/>
          <w:sz w:val="24"/>
          <w:szCs w:val="24"/>
        </w:rPr>
        <w:t xml:space="preserve"> </w:t>
      </w:r>
      <w:r w:rsidR="00072433" w:rsidRPr="00072433">
        <w:rPr>
          <w:rFonts w:cs="Verdana"/>
          <w:i/>
          <w:iCs/>
          <w:color w:val="000000"/>
          <w:sz w:val="24"/>
          <w:szCs w:val="24"/>
        </w:rPr>
        <w:t xml:space="preserve">S Stored in database </w:t>
      </w:r>
    </w:p>
    <w:p w14:paraId="7BD9F810" w14:textId="001BF91B" w:rsidR="00072433" w:rsidRPr="00ED2831" w:rsidRDefault="003F716B" w:rsidP="003857A7">
      <w:pPr>
        <w:pStyle w:val="BodyText"/>
        <w:tabs>
          <w:tab w:val="left" w:pos="540"/>
        </w:tabs>
        <w:spacing w:line="360" w:lineRule="auto"/>
        <w:ind w:left="720"/>
        <w:rPr>
          <w:rFonts w:cs="Arial"/>
          <w:b/>
          <w:bCs/>
          <w:color w:val="000000"/>
          <w:sz w:val="22"/>
        </w:rPr>
      </w:pPr>
      <w:r w:rsidRPr="00967FCF">
        <w:rPr>
          <w:rFonts w:cs="Arial"/>
          <w:b/>
          <w:bCs/>
          <w:color w:val="000000"/>
          <w:sz w:val="24"/>
          <w:szCs w:val="24"/>
        </w:rPr>
        <w:t xml:space="preserve">       </w:t>
      </w:r>
      <w:r w:rsidR="00967FCF">
        <w:rPr>
          <w:rFonts w:cs="Arial"/>
          <w:b/>
          <w:bCs/>
          <w:color w:val="000000"/>
          <w:sz w:val="24"/>
          <w:szCs w:val="24"/>
        </w:rPr>
        <w:t xml:space="preserve">  </w:t>
      </w:r>
      <w:r w:rsidR="00072433" w:rsidRPr="00967FCF">
        <w:rPr>
          <w:rFonts w:cs="Arial"/>
          <w:b/>
          <w:bCs/>
          <w:color w:val="000000"/>
          <w:sz w:val="24"/>
          <w:szCs w:val="24"/>
        </w:rPr>
        <w:t xml:space="preserve"># </w:t>
      </w:r>
      <w:proofErr w:type="spellStart"/>
      <w:proofErr w:type="gramStart"/>
      <w:r w:rsidR="00072433" w:rsidRPr="00967FCF">
        <w:rPr>
          <w:rFonts w:cs="Arial"/>
          <w:b/>
          <w:bCs/>
          <w:color w:val="000000"/>
          <w:sz w:val="24"/>
          <w:szCs w:val="24"/>
        </w:rPr>
        <w:t>cifslist</w:t>
      </w:r>
      <w:proofErr w:type="spellEnd"/>
      <w:proofErr w:type="gramEnd"/>
      <w:r w:rsidR="00072433" w:rsidRPr="00967FCF">
        <w:rPr>
          <w:rFonts w:cs="Arial"/>
          <w:b/>
          <w:bCs/>
          <w:color w:val="000000"/>
          <w:sz w:val="24"/>
          <w:szCs w:val="24"/>
        </w:rPr>
        <w:t xml:space="preserve"> -u</w:t>
      </w:r>
    </w:p>
    <w:p w14:paraId="2DB101E6" w14:textId="6C7E5747" w:rsidR="00072433" w:rsidRPr="00D13A14" w:rsidRDefault="00454DB6" w:rsidP="00D13A14">
      <w:pPr>
        <w:pStyle w:val="BodyText"/>
        <w:spacing w:line="360" w:lineRule="auto"/>
        <w:ind w:left="1080"/>
        <w:rPr>
          <w:rFonts w:cs="Arial"/>
          <w:b/>
          <w:bCs/>
          <w:color w:val="000000"/>
          <w:sz w:val="22"/>
        </w:rPr>
      </w:pPr>
      <w:r w:rsidRPr="00072433">
        <w:rPr>
          <w:b/>
          <w:bCs/>
          <w:noProof/>
          <w:sz w:val="22"/>
        </w:rPr>
        <w:lastRenderedPageBreak/>
        <w:drawing>
          <wp:inline distT="0" distB="0" distL="0" distR="0" wp14:anchorId="1301F3C0" wp14:editId="06409FD3">
            <wp:extent cx="6000750" cy="11055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06310" w14:textId="5582F16B" w:rsidR="004C0C56" w:rsidRPr="00277D81" w:rsidRDefault="00287442" w:rsidP="00AB1C48">
      <w:pPr>
        <w:pStyle w:val="Heading1"/>
        <w:spacing w:line="360" w:lineRule="auto"/>
        <w:ind w:hanging="1793"/>
      </w:pPr>
      <w:bookmarkStart w:id="15" w:name="_Toc100937750"/>
      <w:r>
        <w:lastRenderedPageBreak/>
        <w:t>WAN &amp; LAN</w:t>
      </w:r>
      <w:r w:rsidR="00D6781A">
        <w:t xml:space="preserve"> management</w:t>
      </w:r>
      <w:bookmarkEnd w:id="15"/>
    </w:p>
    <w:p w14:paraId="40B53FA5" w14:textId="77777777" w:rsidR="004C0C56" w:rsidRPr="00277D81" w:rsidRDefault="004C0C56" w:rsidP="00AB1C48">
      <w:pPr>
        <w:pStyle w:val="Heading2"/>
        <w:ind w:hanging="2862"/>
      </w:pPr>
      <w:bookmarkStart w:id="16" w:name="_Toc311633920"/>
      <w:bookmarkStart w:id="17" w:name="_Toc100937751"/>
      <w:r w:rsidRPr="00277D81">
        <w:t>Purpose</w:t>
      </w:r>
      <w:bookmarkEnd w:id="16"/>
      <w:bookmarkEnd w:id="17"/>
    </w:p>
    <w:p w14:paraId="045766D3" w14:textId="2D31373A" w:rsidR="004C0C56" w:rsidRDefault="00AB1C48" w:rsidP="00AB1C48">
      <w:pPr>
        <w:pStyle w:val="BodyText"/>
      </w:pPr>
      <w:r>
        <w:t xml:space="preserve">               </w:t>
      </w:r>
      <w:r w:rsidR="004C0C56" w:rsidRPr="00277D81">
        <w:t>[Describe the process and management of the Change Control function]</w:t>
      </w:r>
    </w:p>
    <w:p w14:paraId="79A228AE" w14:textId="70725CD5" w:rsidR="00287442" w:rsidRDefault="00287442" w:rsidP="00AB1C48">
      <w:pPr>
        <w:pStyle w:val="BodyText"/>
      </w:pPr>
    </w:p>
    <w:p w14:paraId="4E607329" w14:textId="70792A09" w:rsidR="00287442" w:rsidRPr="00277D81" w:rsidRDefault="00287442" w:rsidP="00AB1C48">
      <w:pPr>
        <w:pStyle w:val="Heading2"/>
        <w:ind w:hanging="2862"/>
      </w:pPr>
      <w:bookmarkStart w:id="18" w:name="_Toc100937752"/>
      <w:r>
        <w:t>WAN &amp; LAN components</w:t>
      </w:r>
      <w:bookmarkEnd w:id="18"/>
    </w:p>
    <w:p w14:paraId="6E60521C" w14:textId="68E2B1A8" w:rsidR="00287442" w:rsidRDefault="00AB1C48" w:rsidP="00AB1C48">
      <w:pPr>
        <w:pStyle w:val="BodyText"/>
      </w:pPr>
      <w:r>
        <w:t xml:space="preserve">               </w:t>
      </w:r>
      <w:r w:rsidR="00287442" w:rsidRPr="00277D81">
        <w:t>[Describe the process and management of the Change Control function]</w:t>
      </w:r>
    </w:p>
    <w:p w14:paraId="20278B6C" w14:textId="77777777" w:rsidR="00287442" w:rsidRPr="00277D81" w:rsidRDefault="00287442" w:rsidP="00AB1C48">
      <w:pPr>
        <w:pStyle w:val="BodyText"/>
      </w:pPr>
    </w:p>
    <w:p w14:paraId="17D45D32" w14:textId="371A68B6" w:rsidR="004C0C56" w:rsidRPr="00277D81" w:rsidRDefault="00287442" w:rsidP="00AB1C48">
      <w:pPr>
        <w:pStyle w:val="Heading2"/>
        <w:ind w:hanging="2952"/>
      </w:pPr>
      <w:bookmarkStart w:id="19" w:name="_Toc100937753"/>
      <w:r>
        <w:t>WAN &amp; LAN management WI’s</w:t>
      </w:r>
      <w:bookmarkEnd w:id="19"/>
    </w:p>
    <w:p w14:paraId="49081251" w14:textId="18F77F0F" w:rsidR="004C0C56" w:rsidRPr="00277D81" w:rsidRDefault="00AB1C48" w:rsidP="00AB1C48">
      <w:pPr>
        <w:pStyle w:val="BodyText"/>
      </w:pPr>
      <w:r>
        <w:t xml:space="preserve">               </w:t>
      </w:r>
      <w:r w:rsidR="004C0C56" w:rsidRPr="00277D81">
        <w:t>[Describe who and when Change Control requests can be made]</w:t>
      </w:r>
    </w:p>
    <w:p w14:paraId="1B317CFC" w14:textId="77777777" w:rsidR="000A205A" w:rsidRPr="00277D81" w:rsidRDefault="000A205A" w:rsidP="00AB1C48">
      <w:pPr>
        <w:pStyle w:val="BodyText"/>
      </w:pPr>
    </w:p>
    <w:p w14:paraId="5494A20B" w14:textId="77777777" w:rsidR="000A205A" w:rsidRPr="00277D81" w:rsidRDefault="000A205A" w:rsidP="00AB1C48">
      <w:pPr>
        <w:pStyle w:val="BodyText"/>
      </w:pPr>
    </w:p>
    <w:p w14:paraId="6519594F" w14:textId="77777777" w:rsidR="000A205A" w:rsidRPr="00277D81" w:rsidRDefault="000A205A" w:rsidP="00AB1C48">
      <w:pPr>
        <w:pStyle w:val="BodyText"/>
      </w:pPr>
    </w:p>
    <w:p w14:paraId="18841952" w14:textId="563201C1" w:rsidR="004C0C56" w:rsidRPr="00277D81" w:rsidRDefault="00D6781A" w:rsidP="00AB1C48">
      <w:pPr>
        <w:pStyle w:val="Heading1"/>
        <w:ind w:hanging="1793"/>
      </w:pPr>
      <w:bookmarkStart w:id="20" w:name="_Toc100937754"/>
      <w:r>
        <w:lastRenderedPageBreak/>
        <w:t>W</w:t>
      </w:r>
      <w:r w:rsidR="00287442">
        <w:t>LAN</w:t>
      </w:r>
      <w:r>
        <w:t xml:space="preserve"> management</w:t>
      </w:r>
      <w:bookmarkEnd w:id="20"/>
    </w:p>
    <w:p w14:paraId="1ECC2EAA" w14:textId="77777777" w:rsidR="004C0C56" w:rsidRPr="00277D81" w:rsidRDefault="004C0C56" w:rsidP="00AB1C48">
      <w:pPr>
        <w:pStyle w:val="Heading2"/>
        <w:ind w:hanging="2952"/>
      </w:pPr>
      <w:bookmarkStart w:id="21" w:name="_Toc311633928"/>
      <w:bookmarkStart w:id="22" w:name="_Toc100937755"/>
      <w:r w:rsidRPr="00277D81">
        <w:t>Purpose</w:t>
      </w:r>
      <w:bookmarkEnd w:id="21"/>
      <w:bookmarkEnd w:id="22"/>
    </w:p>
    <w:p w14:paraId="1A26FB5D" w14:textId="4E9E4648" w:rsidR="004C0C56" w:rsidRDefault="00AB1C48" w:rsidP="00AB1C48">
      <w:pPr>
        <w:pStyle w:val="BodyText"/>
      </w:pPr>
      <w:r>
        <w:t xml:space="preserve">              </w:t>
      </w:r>
      <w:r w:rsidR="004C0C56" w:rsidRPr="00277D81">
        <w:t xml:space="preserve">[Describe the performance monitoring and reporting process for the </w:t>
      </w:r>
      <w:proofErr w:type="spellStart"/>
      <w:r w:rsidR="004C0C56" w:rsidRPr="00277D81">
        <w:t>programme</w:t>
      </w:r>
      <w:proofErr w:type="spellEnd"/>
      <w:r w:rsidR="004C0C56" w:rsidRPr="00277D81">
        <w:t>]</w:t>
      </w:r>
    </w:p>
    <w:p w14:paraId="2E5D377D" w14:textId="64547E22" w:rsidR="00287442" w:rsidRDefault="00287442" w:rsidP="00AB1C48">
      <w:pPr>
        <w:pStyle w:val="BodyText"/>
      </w:pPr>
    </w:p>
    <w:p w14:paraId="5F60F5CA" w14:textId="0B890F6C" w:rsidR="00287442" w:rsidRPr="00277D81" w:rsidRDefault="00287442" w:rsidP="00AB1C48">
      <w:pPr>
        <w:pStyle w:val="Heading2"/>
        <w:ind w:hanging="2952"/>
      </w:pPr>
      <w:bookmarkStart w:id="23" w:name="_Toc100937756"/>
      <w:r>
        <w:t>WLAN components</w:t>
      </w:r>
      <w:bookmarkEnd w:id="23"/>
    </w:p>
    <w:p w14:paraId="25C23AE6" w14:textId="6681F928" w:rsidR="00287442" w:rsidRPr="00277D81" w:rsidRDefault="00AB1C48" w:rsidP="00AB1C48">
      <w:pPr>
        <w:pStyle w:val="BodyText"/>
      </w:pPr>
      <w:r>
        <w:t xml:space="preserve">              </w:t>
      </w:r>
      <w:r w:rsidR="00287442" w:rsidRPr="00277D81">
        <w:t xml:space="preserve">[Describe the performance monitoring and reporting process for the </w:t>
      </w:r>
      <w:proofErr w:type="spellStart"/>
      <w:r w:rsidR="00287442" w:rsidRPr="00277D81">
        <w:t>programme</w:t>
      </w:r>
      <w:proofErr w:type="spellEnd"/>
      <w:r w:rsidR="00287442" w:rsidRPr="00277D81">
        <w:t>]</w:t>
      </w:r>
    </w:p>
    <w:p w14:paraId="1877D4AB" w14:textId="77777777" w:rsidR="00287442" w:rsidRPr="00277D81" w:rsidRDefault="00287442" w:rsidP="00AB1C48">
      <w:pPr>
        <w:pStyle w:val="BodyText"/>
      </w:pPr>
    </w:p>
    <w:p w14:paraId="6485DCD3" w14:textId="61A85803" w:rsidR="004C0C56" w:rsidRPr="00277D81" w:rsidRDefault="00287442" w:rsidP="00AB1C48">
      <w:pPr>
        <w:pStyle w:val="Heading2"/>
        <w:ind w:hanging="2952"/>
      </w:pPr>
      <w:bookmarkStart w:id="24" w:name="_Toc100937757"/>
      <w:r>
        <w:t>WLAN management WI’s</w:t>
      </w:r>
      <w:bookmarkEnd w:id="24"/>
    </w:p>
    <w:p w14:paraId="7E7573C6" w14:textId="77777777" w:rsidR="004C0C56" w:rsidRPr="00277D81" w:rsidRDefault="004C0C56" w:rsidP="00AB1C48">
      <w:pPr>
        <w:pStyle w:val="BodyText"/>
        <w:ind w:left="630"/>
      </w:pPr>
      <w:r w:rsidRPr="00277D81">
        <w:t>[Describe what the reporting requirements are and to who the status updates will be reported to and on what frequency]</w:t>
      </w:r>
    </w:p>
    <w:p w14:paraId="61AA4B3D" w14:textId="77777777" w:rsidR="000A205A" w:rsidRPr="00277D81" w:rsidRDefault="000A205A" w:rsidP="00AB1C48">
      <w:pPr>
        <w:pStyle w:val="BodyText"/>
      </w:pPr>
    </w:p>
    <w:p w14:paraId="5D155E7E" w14:textId="77777777" w:rsidR="000A205A" w:rsidRPr="00277D81" w:rsidRDefault="000A205A" w:rsidP="00AB1C48">
      <w:pPr>
        <w:pStyle w:val="BodyText"/>
      </w:pPr>
    </w:p>
    <w:p w14:paraId="17D6E0DE" w14:textId="77777777" w:rsidR="000A205A" w:rsidRPr="00277D81" w:rsidRDefault="000A205A" w:rsidP="00AB1C48">
      <w:pPr>
        <w:pStyle w:val="BodyText"/>
      </w:pPr>
    </w:p>
    <w:p w14:paraId="297D5701" w14:textId="2B098539" w:rsidR="004C0C56" w:rsidRPr="00277D81" w:rsidRDefault="00D6781A" w:rsidP="00AB1C48">
      <w:pPr>
        <w:pStyle w:val="Heading1"/>
        <w:ind w:hanging="1793"/>
      </w:pPr>
      <w:bookmarkStart w:id="25" w:name="_Toc311633931"/>
      <w:bookmarkStart w:id="26" w:name="_Toc100937758"/>
      <w:r>
        <w:lastRenderedPageBreak/>
        <w:t>SD-WAN</w:t>
      </w:r>
      <w:r w:rsidR="004C0C56" w:rsidRPr="00277D81">
        <w:t xml:space="preserve"> </w:t>
      </w:r>
      <w:r w:rsidR="00287442">
        <w:t>m</w:t>
      </w:r>
      <w:r w:rsidR="004C0C56" w:rsidRPr="00277D81">
        <w:t>anagement</w:t>
      </w:r>
      <w:bookmarkEnd w:id="25"/>
      <w:bookmarkEnd w:id="26"/>
    </w:p>
    <w:p w14:paraId="487F773D" w14:textId="77777777" w:rsidR="004C0C56" w:rsidRPr="00277D81" w:rsidRDefault="004C0C56" w:rsidP="00AB1C48">
      <w:pPr>
        <w:pStyle w:val="Heading2"/>
        <w:ind w:hanging="3042"/>
      </w:pPr>
      <w:bookmarkStart w:id="27" w:name="_Toc311633932"/>
      <w:bookmarkStart w:id="28" w:name="_Toc100937759"/>
      <w:r w:rsidRPr="00277D81">
        <w:t>Purpose</w:t>
      </w:r>
      <w:bookmarkEnd w:id="27"/>
      <w:bookmarkEnd w:id="28"/>
    </w:p>
    <w:p w14:paraId="5D0E29A3" w14:textId="64E719C5" w:rsidR="004C0C56" w:rsidRDefault="004C0C56" w:rsidP="00AB1C48">
      <w:pPr>
        <w:pStyle w:val="BodyText"/>
      </w:pPr>
      <w:r w:rsidRPr="00277D81">
        <w:t xml:space="preserve">[Describe the financial management process for the </w:t>
      </w:r>
      <w:proofErr w:type="spellStart"/>
      <w:r w:rsidRPr="00277D81">
        <w:t>programme</w:t>
      </w:r>
      <w:proofErr w:type="spellEnd"/>
      <w:r w:rsidRPr="00277D81">
        <w:t xml:space="preserve"> </w:t>
      </w:r>
      <w:proofErr w:type="gramStart"/>
      <w:r w:rsidRPr="00277D81">
        <w:t>e.g.</w:t>
      </w:r>
      <w:proofErr w:type="gramEnd"/>
      <w:r w:rsidRPr="00277D81">
        <w:t xml:space="preserve"> the purpose of financial management will be to establish, monitor and control financial resources in order to ensure that the </w:t>
      </w:r>
      <w:proofErr w:type="spellStart"/>
      <w:r w:rsidRPr="00277D81">
        <w:t>programme</w:t>
      </w:r>
      <w:proofErr w:type="spellEnd"/>
      <w:r w:rsidRPr="00277D81">
        <w:t xml:space="preserve"> is delivered efficiently, within budget and delivers the expected financial benefits]</w:t>
      </w:r>
    </w:p>
    <w:p w14:paraId="10D47455" w14:textId="4FAB1A86" w:rsidR="00287442" w:rsidRDefault="00287442" w:rsidP="00AB1C48">
      <w:pPr>
        <w:pStyle w:val="BodyText"/>
      </w:pPr>
    </w:p>
    <w:p w14:paraId="2FB476EB" w14:textId="726DFB8F" w:rsidR="00287442" w:rsidRPr="00277D81" w:rsidRDefault="00287442" w:rsidP="00AB1C48">
      <w:pPr>
        <w:pStyle w:val="Heading2"/>
        <w:ind w:hanging="3042"/>
      </w:pPr>
      <w:bookmarkStart w:id="29" w:name="_Toc100937760"/>
      <w:r>
        <w:t>SD-WAN components</w:t>
      </w:r>
      <w:bookmarkEnd w:id="29"/>
    </w:p>
    <w:p w14:paraId="3942DD9A" w14:textId="77777777" w:rsidR="00287442" w:rsidRPr="00277D81" w:rsidRDefault="00287442" w:rsidP="00AB1C48">
      <w:pPr>
        <w:pStyle w:val="BodyText"/>
      </w:pPr>
      <w:r w:rsidRPr="00277D81">
        <w:t xml:space="preserve">[Provide reference to Finance Reporting Template/Budget Template that is in use for the </w:t>
      </w:r>
      <w:proofErr w:type="spellStart"/>
      <w:r w:rsidRPr="00277D81">
        <w:t>programme</w:t>
      </w:r>
      <w:proofErr w:type="spellEnd"/>
      <w:r w:rsidRPr="00277D81">
        <w:t>]</w:t>
      </w:r>
    </w:p>
    <w:p w14:paraId="72255F78" w14:textId="77777777" w:rsidR="00287442" w:rsidRPr="00277D81" w:rsidRDefault="00287442" w:rsidP="00AB1C48">
      <w:pPr>
        <w:pStyle w:val="BodyText"/>
      </w:pPr>
    </w:p>
    <w:p w14:paraId="1EB1824A" w14:textId="39334288" w:rsidR="004C0C56" w:rsidRPr="00277D81" w:rsidRDefault="00287442" w:rsidP="00AB1C48">
      <w:pPr>
        <w:pStyle w:val="Heading2"/>
        <w:ind w:hanging="3132"/>
      </w:pPr>
      <w:bookmarkStart w:id="30" w:name="_Toc100937761"/>
      <w:r>
        <w:t>SD-WAN WI’s</w:t>
      </w:r>
      <w:bookmarkEnd w:id="30"/>
    </w:p>
    <w:p w14:paraId="2313610E" w14:textId="77777777" w:rsidR="004C0C56" w:rsidRPr="00277D81" w:rsidRDefault="004C0C56" w:rsidP="00AB1C48">
      <w:pPr>
        <w:pStyle w:val="BodyText"/>
      </w:pPr>
      <w:r w:rsidRPr="00277D81">
        <w:t xml:space="preserve">[Provide reference to Finance Reporting Template/Budget Template that is in use for the </w:t>
      </w:r>
      <w:proofErr w:type="spellStart"/>
      <w:r w:rsidRPr="00277D81">
        <w:t>programme</w:t>
      </w:r>
      <w:proofErr w:type="spellEnd"/>
      <w:r w:rsidRPr="00277D81">
        <w:t>]</w:t>
      </w:r>
    </w:p>
    <w:p w14:paraId="397F262F" w14:textId="77777777" w:rsidR="000A205A" w:rsidRPr="00277D81" w:rsidRDefault="000A205A" w:rsidP="00AB1C48">
      <w:pPr>
        <w:pStyle w:val="BodyText"/>
      </w:pPr>
    </w:p>
    <w:p w14:paraId="5DE8B995" w14:textId="77777777" w:rsidR="000A205A" w:rsidRPr="00277D81" w:rsidRDefault="000A205A" w:rsidP="00AB1C48">
      <w:pPr>
        <w:pStyle w:val="BodyText"/>
      </w:pPr>
    </w:p>
    <w:p w14:paraId="4424612B" w14:textId="77777777" w:rsidR="000A205A" w:rsidRPr="00277D81" w:rsidRDefault="000A205A" w:rsidP="00AB1C48">
      <w:pPr>
        <w:pStyle w:val="BodyText"/>
      </w:pPr>
    </w:p>
    <w:p w14:paraId="42B098DF" w14:textId="59E03D32" w:rsidR="004C0C56" w:rsidRPr="00277D81" w:rsidRDefault="00D6781A" w:rsidP="00AB1C48">
      <w:pPr>
        <w:pStyle w:val="Heading1"/>
        <w:ind w:hanging="1793"/>
      </w:pPr>
      <w:bookmarkStart w:id="31" w:name="_Toc311633935"/>
      <w:bookmarkStart w:id="32" w:name="_Toc100937762"/>
      <w:r>
        <w:lastRenderedPageBreak/>
        <w:t>Infra</w:t>
      </w:r>
      <w:r w:rsidR="004C0C56" w:rsidRPr="00277D81">
        <w:t xml:space="preserve"> Management</w:t>
      </w:r>
      <w:bookmarkEnd w:id="31"/>
      <w:bookmarkEnd w:id="32"/>
    </w:p>
    <w:p w14:paraId="0BE56C38" w14:textId="77777777" w:rsidR="004C0C56" w:rsidRPr="00277D81" w:rsidRDefault="004C0C56" w:rsidP="00AB1C48">
      <w:pPr>
        <w:pStyle w:val="Heading2"/>
        <w:ind w:hanging="2952"/>
      </w:pPr>
      <w:bookmarkStart w:id="33" w:name="_Toc311633936"/>
      <w:bookmarkStart w:id="34" w:name="_Toc100937763"/>
      <w:r w:rsidRPr="00277D81">
        <w:t>Purpose</w:t>
      </w:r>
      <w:bookmarkEnd w:id="33"/>
      <w:bookmarkEnd w:id="34"/>
    </w:p>
    <w:p w14:paraId="7B756593" w14:textId="5D09F3F4" w:rsidR="004C0C56" w:rsidRDefault="004C0C56" w:rsidP="00AB1C48">
      <w:pPr>
        <w:pStyle w:val="BodyText"/>
      </w:pPr>
      <w:r w:rsidRPr="00277D81">
        <w:t xml:space="preserve">[Describe the supplier management process for the </w:t>
      </w:r>
      <w:proofErr w:type="spellStart"/>
      <w:r w:rsidRPr="00277D81">
        <w:t>programme</w:t>
      </w:r>
      <w:proofErr w:type="spellEnd"/>
      <w:r w:rsidRPr="00277D81">
        <w:t>]</w:t>
      </w:r>
    </w:p>
    <w:p w14:paraId="61E0AF15" w14:textId="396B6428" w:rsidR="00287442" w:rsidRDefault="00287442" w:rsidP="00AB1C48">
      <w:pPr>
        <w:pStyle w:val="BodyText"/>
      </w:pPr>
    </w:p>
    <w:p w14:paraId="5FF362A5" w14:textId="77777777" w:rsidR="00287442" w:rsidRPr="00277D81" w:rsidRDefault="00287442" w:rsidP="00AB1C48">
      <w:pPr>
        <w:pStyle w:val="BodyText"/>
      </w:pPr>
    </w:p>
    <w:p w14:paraId="171C3966" w14:textId="71456C80" w:rsidR="00287442" w:rsidRPr="00277D81" w:rsidRDefault="00287442" w:rsidP="00AB1C48">
      <w:pPr>
        <w:pStyle w:val="Heading2"/>
        <w:ind w:hanging="2952"/>
      </w:pPr>
      <w:bookmarkStart w:id="35" w:name="_Toc100937764"/>
      <w:r>
        <w:t>Infra Management components</w:t>
      </w:r>
      <w:bookmarkEnd w:id="35"/>
    </w:p>
    <w:p w14:paraId="67EE1358" w14:textId="5CDA95D2" w:rsidR="00287442" w:rsidRDefault="00287442" w:rsidP="00AB1C48">
      <w:pPr>
        <w:pStyle w:val="BodyText"/>
      </w:pPr>
      <w:r w:rsidRPr="00277D81">
        <w:t>Describe supplier management processes and procedures to address supplier-related:</w:t>
      </w:r>
    </w:p>
    <w:p w14:paraId="5EED4F81" w14:textId="77777777" w:rsidR="00287442" w:rsidRPr="00277D81" w:rsidRDefault="00287442" w:rsidP="00AB1C48">
      <w:pPr>
        <w:pStyle w:val="BodyText"/>
      </w:pPr>
    </w:p>
    <w:p w14:paraId="61C6B24F" w14:textId="269829E0" w:rsidR="004C0C56" w:rsidRPr="00277D81" w:rsidRDefault="00287442" w:rsidP="00AB1C48">
      <w:pPr>
        <w:pStyle w:val="Heading2"/>
        <w:ind w:hanging="2952"/>
      </w:pPr>
      <w:bookmarkStart w:id="36" w:name="_Toc100937765"/>
      <w:r>
        <w:t>Infra Management WI’s</w:t>
      </w:r>
      <w:bookmarkEnd w:id="36"/>
    </w:p>
    <w:p w14:paraId="1EB36EEC" w14:textId="77777777" w:rsidR="004C0C56" w:rsidRPr="00277D81" w:rsidRDefault="004C0C56" w:rsidP="00AB1C48">
      <w:pPr>
        <w:pStyle w:val="BodyText"/>
      </w:pPr>
      <w:r w:rsidRPr="00277D81">
        <w:t>Describe supplier management processes and procedures to address supplier-related:</w:t>
      </w:r>
    </w:p>
    <w:p w14:paraId="64B30EA0" w14:textId="77777777" w:rsidR="004C0C56" w:rsidRPr="00277D81" w:rsidRDefault="004C0C56" w:rsidP="00AB1C48">
      <w:pPr>
        <w:pStyle w:val="ListBullet"/>
      </w:pPr>
      <w:r w:rsidRPr="00277D81">
        <w:t xml:space="preserve">Procurement and </w:t>
      </w:r>
      <w:proofErr w:type="gramStart"/>
      <w:r w:rsidRPr="00277D81">
        <w:t>contracting;</w:t>
      </w:r>
      <w:proofErr w:type="gramEnd"/>
    </w:p>
    <w:p w14:paraId="4445077C" w14:textId="77777777" w:rsidR="004C0C56" w:rsidRPr="00277D81" w:rsidRDefault="004C0C56" w:rsidP="00AB1C48">
      <w:pPr>
        <w:pStyle w:val="ListBullet"/>
      </w:pPr>
      <w:proofErr w:type="gramStart"/>
      <w:r w:rsidRPr="00277D81">
        <w:t>Induction;</w:t>
      </w:r>
      <w:proofErr w:type="gramEnd"/>
    </w:p>
    <w:p w14:paraId="273D0773" w14:textId="77777777" w:rsidR="004C0C56" w:rsidRPr="00277D81" w:rsidRDefault="004C0C56" w:rsidP="00AB1C48">
      <w:pPr>
        <w:pStyle w:val="ListBullet"/>
      </w:pPr>
      <w:r w:rsidRPr="00277D81">
        <w:t xml:space="preserve">Contract and performance </w:t>
      </w:r>
      <w:proofErr w:type="gramStart"/>
      <w:r w:rsidRPr="00277D81">
        <w:t>management;</w:t>
      </w:r>
      <w:proofErr w:type="gramEnd"/>
      <w:r w:rsidRPr="00277D81">
        <w:t xml:space="preserve"> </w:t>
      </w:r>
    </w:p>
    <w:p w14:paraId="6B5393BA" w14:textId="77777777" w:rsidR="004C0C56" w:rsidRPr="00277D81" w:rsidRDefault="004C0C56" w:rsidP="00AB1C48">
      <w:pPr>
        <w:pStyle w:val="ListBullet"/>
      </w:pPr>
      <w:r w:rsidRPr="00277D81">
        <w:t>Relationship management; and</w:t>
      </w:r>
    </w:p>
    <w:p w14:paraId="00573552" w14:textId="77777777" w:rsidR="004C0C56" w:rsidRPr="00277D81" w:rsidRDefault="004C0C56" w:rsidP="00AB1C48">
      <w:pPr>
        <w:pStyle w:val="ListBullet"/>
      </w:pPr>
      <w:r w:rsidRPr="00277D81">
        <w:t>Exit strateg</w:t>
      </w:r>
      <w:r w:rsidR="004B29C0" w:rsidRPr="00277D81">
        <w:t xml:space="preserve">ies when leaving the </w:t>
      </w:r>
      <w:proofErr w:type="spellStart"/>
      <w:r w:rsidR="004B29C0" w:rsidRPr="00277D81">
        <w:t>programme</w:t>
      </w:r>
      <w:proofErr w:type="spellEnd"/>
      <w:r w:rsidR="004B29C0" w:rsidRPr="00277D81">
        <w:t>.</w:t>
      </w:r>
    </w:p>
    <w:p w14:paraId="2CA529E3" w14:textId="77777777" w:rsidR="000A205A" w:rsidRPr="00277D81" w:rsidRDefault="000A205A" w:rsidP="00AB1C48">
      <w:pPr>
        <w:pStyle w:val="BodyText"/>
      </w:pPr>
    </w:p>
    <w:p w14:paraId="5744AB8D" w14:textId="77777777" w:rsidR="000A205A" w:rsidRPr="00277D81" w:rsidRDefault="000A205A" w:rsidP="00AB1C48">
      <w:pPr>
        <w:pStyle w:val="BodyText"/>
      </w:pPr>
    </w:p>
    <w:p w14:paraId="00763065" w14:textId="77777777" w:rsidR="000A205A" w:rsidRPr="00277D81" w:rsidRDefault="000A205A" w:rsidP="00AB1C48">
      <w:pPr>
        <w:pStyle w:val="BodyText"/>
      </w:pPr>
    </w:p>
    <w:p w14:paraId="512B42F2" w14:textId="47EA9E92" w:rsidR="004C0C56" w:rsidRPr="00277D81" w:rsidRDefault="00D6781A" w:rsidP="00AB1C48">
      <w:pPr>
        <w:pStyle w:val="Heading1"/>
        <w:ind w:hanging="1793"/>
      </w:pPr>
      <w:bookmarkStart w:id="37" w:name="_Toc311633938"/>
      <w:bookmarkStart w:id="38" w:name="_Toc100937766"/>
      <w:r>
        <w:lastRenderedPageBreak/>
        <w:t>Miscellaneous task</w:t>
      </w:r>
      <w:r w:rsidR="004C0C56" w:rsidRPr="00277D81">
        <w:t xml:space="preserve"> </w:t>
      </w:r>
      <w:r w:rsidR="00287442">
        <w:t>m</w:t>
      </w:r>
      <w:r w:rsidR="004C0C56" w:rsidRPr="00277D81">
        <w:t>anagement</w:t>
      </w:r>
      <w:bookmarkEnd w:id="37"/>
      <w:bookmarkEnd w:id="38"/>
    </w:p>
    <w:p w14:paraId="03B416DC" w14:textId="77777777" w:rsidR="004C0C56" w:rsidRPr="00277D81" w:rsidRDefault="004C0C56" w:rsidP="00AB1C48">
      <w:pPr>
        <w:pStyle w:val="Heading2"/>
        <w:ind w:hanging="3042"/>
      </w:pPr>
      <w:bookmarkStart w:id="39" w:name="_Toc311633939"/>
      <w:bookmarkStart w:id="40" w:name="_Toc100937767"/>
      <w:r w:rsidRPr="00277D81">
        <w:t>Purpose</w:t>
      </w:r>
      <w:bookmarkEnd w:id="39"/>
      <w:bookmarkEnd w:id="40"/>
    </w:p>
    <w:p w14:paraId="2EDDA5CD" w14:textId="2CACE096" w:rsidR="004C0C56" w:rsidRDefault="004C0C56" w:rsidP="00AB1C48">
      <w:pPr>
        <w:pStyle w:val="BodyText"/>
      </w:pPr>
      <w:r w:rsidRPr="00277D81">
        <w:t xml:space="preserve">[Describe the Quality Management approach that is being used across the </w:t>
      </w:r>
      <w:proofErr w:type="spellStart"/>
      <w:r w:rsidRPr="00277D81">
        <w:t>programme</w:t>
      </w:r>
      <w:proofErr w:type="spellEnd"/>
      <w:r w:rsidRPr="00277D81">
        <w:t xml:space="preserve"> and </w:t>
      </w:r>
      <w:proofErr w:type="gramStart"/>
      <w:r w:rsidRPr="00277D81">
        <w:t>make reference</w:t>
      </w:r>
      <w:proofErr w:type="gramEnd"/>
      <w:r w:rsidRPr="00277D81">
        <w:t xml:space="preserve"> to any plans and quality logs]</w:t>
      </w:r>
    </w:p>
    <w:p w14:paraId="7F30A112" w14:textId="14594D1D" w:rsidR="00287442" w:rsidRDefault="00287442" w:rsidP="00AB1C48">
      <w:pPr>
        <w:pStyle w:val="BodyText"/>
      </w:pPr>
    </w:p>
    <w:p w14:paraId="68B1DE20" w14:textId="1937D226" w:rsidR="00287442" w:rsidRPr="00277D81" w:rsidRDefault="00287442" w:rsidP="00AB1C48">
      <w:pPr>
        <w:pStyle w:val="Heading2"/>
        <w:ind w:hanging="3132"/>
      </w:pPr>
      <w:bookmarkStart w:id="41" w:name="_Toc100937768"/>
      <w:r>
        <w:t>Miscellaneous components</w:t>
      </w:r>
      <w:bookmarkEnd w:id="41"/>
      <w:r>
        <w:t xml:space="preserve"> </w:t>
      </w:r>
    </w:p>
    <w:p w14:paraId="0AA34E8A" w14:textId="77777777" w:rsidR="00287442" w:rsidRPr="00277D81" w:rsidRDefault="00287442" w:rsidP="00AB1C48">
      <w:pPr>
        <w:pStyle w:val="BodyText"/>
      </w:pPr>
      <w:r w:rsidRPr="00277D81">
        <w:t xml:space="preserve">[Describe the process for detailing the quality verification and validation activities to be used across the </w:t>
      </w:r>
      <w:proofErr w:type="spellStart"/>
      <w:r w:rsidRPr="00277D81">
        <w:t>programme</w:t>
      </w:r>
      <w:proofErr w:type="spellEnd"/>
      <w:r w:rsidRPr="00277D81">
        <w:t>]</w:t>
      </w:r>
    </w:p>
    <w:p w14:paraId="40EFFEA4" w14:textId="55105811" w:rsidR="00287442" w:rsidRPr="00277D81" w:rsidRDefault="00287442" w:rsidP="00AB1C48">
      <w:pPr>
        <w:pStyle w:val="BodyText"/>
      </w:pPr>
    </w:p>
    <w:p w14:paraId="082E85F0" w14:textId="12D99B46" w:rsidR="004C0C56" w:rsidRPr="00277D81" w:rsidRDefault="00287442" w:rsidP="00AB1C48">
      <w:pPr>
        <w:pStyle w:val="Heading2"/>
        <w:ind w:hanging="3132"/>
      </w:pPr>
      <w:bookmarkStart w:id="42" w:name="_Toc100937769"/>
      <w:r>
        <w:t>Miscellaneous task Management</w:t>
      </w:r>
      <w:bookmarkEnd w:id="42"/>
      <w:r>
        <w:t xml:space="preserve"> </w:t>
      </w:r>
    </w:p>
    <w:p w14:paraId="7BD50134" w14:textId="77777777" w:rsidR="004C0C56" w:rsidRPr="00277D81" w:rsidRDefault="004C0C56" w:rsidP="00AB1C48">
      <w:pPr>
        <w:pStyle w:val="BodyText"/>
      </w:pPr>
      <w:r w:rsidRPr="00277D81">
        <w:t xml:space="preserve">[Describe the process for detailing the quality verification and validation activities to be used across the </w:t>
      </w:r>
      <w:proofErr w:type="spellStart"/>
      <w:r w:rsidRPr="00277D81">
        <w:t>programme</w:t>
      </w:r>
      <w:proofErr w:type="spellEnd"/>
      <w:r w:rsidRPr="00277D81">
        <w:t>]</w:t>
      </w:r>
    </w:p>
    <w:p w14:paraId="0F356BCC" w14:textId="77777777" w:rsidR="000A205A" w:rsidRPr="00277D81" w:rsidRDefault="000A205A" w:rsidP="00AB1C48">
      <w:pPr>
        <w:pStyle w:val="BodyText"/>
      </w:pPr>
    </w:p>
    <w:p w14:paraId="0F75208B" w14:textId="77777777" w:rsidR="000A205A" w:rsidRPr="00277D81" w:rsidRDefault="000A205A" w:rsidP="00AB1C48">
      <w:pPr>
        <w:pStyle w:val="BodyText"/>
      </w:pPr>
    </w:p>
    <w:p w14:paraId="1B6E2726" w14:textId="7759D523" w:rsidR="004C0C56" w:rsidRPr="00277D81" w:rsidRDefault="00D60082" w:rsidP="00AB1C48">
      <w:pPr>
        <w:pStyle w:val="Heading1"/>
        <w:ind w:hanging="1793"/>
        <w:jc w:val="both"/>
      </w:pPr>
      <w:bookmarkStart w:id="43" w:name="_Toc311633942"/>
      <w:bookmarkStart w:id="44" w:name="_Toc100937770"/>
      <w:r>
        <w:lastRenderedPageBreak/>
        <w:t>Version</w:t>
      </w:r>
      <w:r w:rsidR="004C0C56" w:rsidRPr="00277D81">
        <w:t xml:space="preserve"> Control</w:t>
      </w:r>
      <w:bookmarkEnd w:id="43"/>
      <w:bookmarkEnd w:id="44"/>
    </w:p>
    <w:p w14:paraId="0C5DF12E" w14:textId="50A1DF08" w:rsidR="00B81646" w:rsidRDefault="004C0C56" w:rsidP="00B81646">
      <w:pPr>
        <w:pStyle w:val="Heading2"/>
        <w:ind w:hanging="2862"/>
      </w:pPr>
      <w:bookmarkStart w:id="45" w:name="_Toc311633943"/>
      <w:bookmarkStart w:id="46" w:name="_Toc100937771"/>
      <w:r w:rsidRPr="00277D81">
        <w:t>Purpose</w:t>
      </w:r>
      <w:bookmarkEnd w:id="45"/>
      <w:bookmarkEnd w:id="46"/>
      <w:r w:rsidR="005E158B">
        <w:t xml:space="preserve">         </w:t>
      </w:r>
    </w:p>
    <w:p w14:paraId="7C8EBD8B" w14:textId="77777777" w:rsidR="00262E85" w:rsidRPr="00277D81" w:rsidRDefault="00262E85" w:rsidP="00262E85">
      <w:pPr>
        <w:pStyle w:val="BodyText"/>
        <w:spacing w:line="360" w:lineRule="auto"/>
      </w:pPr>
      <w:r w:rsidRPr="00277D81">
        <w:t xml:space="preserve">[Describe the Document Control procedures that are in place for the </w:t>
      </w:r>
      <w:proofErr w:type="spellStart"/>
      <w:r w:rsidRPr="00277D81">
        <w:t>programme</w:t>
      </w:r>
      <w:proofErr w:type="spellEnd"/>
      <w:r w:rsidRPr="00277D81">
        <w:t>]</w:t>
      </w:r>
    </w:p>
    <w:p w14:paraId="3FEFF8B7" w14:textId="77777777" w:rsidR="005E158B" w:rsidRPr="00277D81" w:rsidRDefault="005E158B" w:rsidP="00AB1C48">
      <w:pPr>
        <w:pStyle w:val="BodyText"/>
        <w:ind w:hanging="173"/>
      </w:pPr>
    </w:p>
    <w:p w14:paraId="446981BD" w14:textId="6A41741E" w:rsidR="00D60082" w:rsidRDefault="00D60082" w:rsidP="00AB1C48">
      <w:pPr>
        <w:pStyle w:val="Heading2"/>
        <w:ind w:hanging="2952"/>
      </w:pPr>
      <w:bookmarkStart w:id="47" w:name="_Toc100937772"/>
      <w:r>
        <w:t>Revision History</w:t>
      </w:r>
      <w:bookmarkEnd w:id="47"/>
    </w:p>
    <w:p w14:paraId="1EA30468" w14:textId="77777777" w:rsidR="00D60082" w:rsidRDefault="00D60082" w:rsidP="00AB1C48">
      <w:pPr>
        <w:spacing w:after="0" w:line="259" w:lineRule="auto"/>
        <w:ind w:left="180"/>
      </w:pPr>
      <w:r>
        <w:rPr>
          <w:b/>
          <w:sz w:val="22"/>
        </w:rPr>
        <w:t xml:space="preserve"> </w:t>
      </w:r>
    </w:p>
    <w:tbl>
      <w:tblPr>
        <w:tblW w:w="10530" w:type="dxa"/>
        <w:tblInd w:w="-15" w:type="dxa"/>
        <w:tblLayout w:type="fixed"/>
        <w:tblLook w:val="0400" w:firstRow="0" w:lastRow="0" w:firstColumn="0" w:lastColumn="0" w:noHBand="0" w:noVBand="1"/>
      </w:tblPr>
      <w:tblGrid>
        <w:gridCol w:w="1440"/>
        <w:gridCol w:w="1170"/>
        <w:gridCol w:w="3060"/>
        <w:gridCol w:w="2340"/>
        <w:gridCol w:w="2520"/>
      </w:tblGrid>
      <w:tr w:rsidR="00BF2AEA" w:rsidRPr="00563EA8" w14:paraId="67F2F55F" w14:textId="77777777" w:rsidTr="00BF2AEA">
        <w:trPr>
          <w:trHeight w:val="207"/>
        </w:trPr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</w:tcPr>
          <w:p w14:paraId="136DD593" w14:textId="77777777" w:rsidR="009243E9" w:rsidRPr="00BF2AEA" w:rsidRDefault="009243E9" w:rsidP="0062044D">
            <w:pPr>
              <w:spacing w:line="259" w:lineRule="auto"/>
              <w:rPr>
                <w:rFonts w:ascii="Georgia" w:eastAsia="Georgia" w:hAnsi="Georgia" w:cs="Georgia"/>
                <w:sz w:val="22"/>
              </w:rPr>
            </w:pPr>
            <w:r w:rsidRPr="00BF2AEA">
              <w:rPr>
                <w:rFonts w:ascii="Georgia" w:eastAsia="Georgia" w:hAnsi="Georgia" w:cs="Georgia"/>
                <w:b/>
                <w:sz w:val="22"/>
              </w:rPr>
              <w:t xml:space="preserve">Date  </w:t>
            </w:r>
          </w:p>
        </w:tc>
        <w:tc>
          <w:tcPr>
            <w:tcW w:w="117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</w:tcPr>
          <w:p w14:paraId="77A712BC" w14:textId="77777777" w:rsidR="009243E9" w:rsidRPr="00BF2AEA" w:rsidRDefault="009243E9" w:rsidP="0062044D">
            <w:pPr>
              <w:spacing w:line="259" w:lineRule="auto"/>
              <w:ind w:left="4"/>
              <w:rPr>
                <w:rFonts w:ascii="Georgia" w:eastAsia="Georgia" w:hAnsi="Georgia" w:cs="Georgia"/>
                <w:sz w:val="22"/>
              </w:rPr>
            </w:pPr>
            <w:r w:rsidRPr="00BF2AEA">
              <w:rPr>
                <w:rFonts w:ascii="Georgia" w:eastAsia="Georgia" w:hAnsi="Georgia" w:cs="Georgia"/>
                <w:b/>
                <w:sz w:val="22"/>
              </w:rPr>
              <w:t xml:space="preserve">Version 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</w:tcPr>
          <w:p w14:paraId="5F86A830" w14:textId="77777777" w:rsidR="009243E9" w:rsidRPr="00BF2AEA" w:rsidRDefault="009243E9" w:rsidP="0062044D">
            <w:pPr>
              <w:spacing w:line="259" w:lineRule="auto"/>
              <w:ind w:left="1"/>
              <w:rPr>
                <w:rFonts w:ascii="Georgia" w:eastAsia="Georgia" w:hAnsi="Georgia" w:cs="Georgia"/>
                <w:sz w:val="22"/>
              </w:rPr>
            </w:pPr>
            <w:r w:rsidRPr="00BF2AEA">
              <w:rPr>
                <w:rFonts w:ascii="Georgia" w:eastAsia="Georgia" w:hAnsi="Georgia" w:cs="Georgia"/>
                <w:b/>
                <w:sz w:val="22"/>
              </w:rPr>
              <w:t xml:space="preserve">Summary of Changes 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B8CCE4"/>
          </w:tcPr>
          <w:p w14:paraId="4BEF16DF" w14:textId="77777777" w:rsidR="009243E9" w:rsidRPr="00BF2AEA" w:rsidRDefault="009243E9" w:rsidP="0062044D">
            <w:pPr>
              <w:spacing w:line="259" w:lineRule="auto"/>
              <w:ind w:left="1"/>
              <w:rPr>
                <w:rFonts w:ascii="Georgia" w:eastAsia="Georgia" w:hAnsi="Georgia" w:cs="Georgia"/>
                <w:sz w:val="22"/>
              </w:rPr>
            </w:pPr>
            <w:r w:rsidRPr="00BF2AEA">
              <w:rPr>
                <w:rFonts w:ascii="Georgia" w:eastAsia="Georgia" w:hAnsi="Georgia" w:cs="Georgia"/>
                <w:b/>
                <w:sz w:val="22"/>
              </w:rPr>
              <w:t xml:space="preserve">Author </w:t>
            </w:r>
          </w:p>
        </w:tc>
        <w:tc>
          <w:tcPr>
            <w:tcW w:w="252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B8CCE4"/>
          </w:tcPr>
          <w:p w14:paraId="2E4D5642" w14:textId="77777777" w:rsidR="009243E9" w:rsidRPr="00BF2AEA" w:rsidRDefault="009243E9" w:rsidP="0062044D">
            <w:pPr>
              <w:spacing w:line="259" w:lineRule="auto"/>
              <w:ind w:left="1"/>
              <w:rPr>
                <w:rFonts w:ascii="Georgia" w:eastAsia="Georgia" w:hAnsi="Georgia" w:cs="Georgia"/>
                <w:b/>
                <w:sz w:val="22"/>
              </w:rPr>
            </w:pPr>
            <w:r w:rsidRPr="00BF2AEA">
              <w:rPr>
                <w:rFonts w:ascii="Georgia" w:eastAsia="Georgia" w:hAnsi="Georgia" w:cs="Georgia"/>
                <w:b/>
                <w:sz w:val="22"/>
              </w:rPr>
              <w:t>Approved by</w:t>
            </w:r>
          </w:p>
        </w:tc>
      </w:tr>
      <w:tr w:rsidR="009243E9" w:rsidRPr="00563EA8" w14:paraId="4915F251" w14:textId="77777777" w:rsidTr="00BF2AEA">
        <w:trPr>
          <w:trHeight w:val="172"/>
        </w:trPr>
        <w:tc>
          <w:tcPr>
            <w:tcW w:w="14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EBC1DB8" w14:textId="77777777" w:rsidR="009243E9" w:rsidRPr="00BF2AEA" w:rsidRDefault="009243E9" w:rsidP="0062044D">
            <w:pPr>
              <w:spacing w:line="259" w:lineRule="auto"/>
              <w:rPr>
                <w:rFonts w:ascii="Georgia" w:eastAsia="Georgia" w:hAnsi="Georgia" w:cs="Georgia"/>
                <w:sz w:val="22"/>
              </w:rPr>
            </w:pPr>
            <w:r w:rsidRPr="00BF2AEA">
              <w:rPr>
                <w:rFonts w:ascii="Georgia" w:eastAsia="Georgia" w:hAnsi="Georgia" w:cs="Georgia"/>
                <w:sz w:val="22"/>
              </w:rPr>
              <w:t>May 19 2021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CFE60" w14:textId="77777777" w:rsidR="009243E9" w:rsidRPr="00BF2AEA" w:rsidRDefault="009243E9" w:rsidP="0062044D">
            <w:pPr>
              <w:spacing w:line="259" w:lineRule="auto"/>
              <w:ind w:right="24"/>
              <w:jc w:val="center"/>
              <w:rPr>
                <w:rFonts w:ascii="Georgia" w:eastAsia="Georgia" w:hAnsi="Georgia" w:cs="Georgia"/>
                <w:sz w:val="22"/>
              </w:rPr>
            </w:pPr>
            <w:r w:rsidRPr="00BF2AEA">
              <w:rPr>
                <w:rFonts w:ascii="Georgia" w:eastAsia="Georgia" w:hAnsi="Georgia" w:cs="Georgia"/>
                <w:sz w:val="22"/>
              </w:rPr>
              <w:t xml:space="preserve"> V1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77D51" w14:textId="77777777" w:rsidR="009243E9" w:rsidRPr="00BF2AEA" w:rsidRDefault="009243E9" w:rsidP="0062044D">
            <w:pPr>
              <w:spacing w:line="259" w:lineRule="auto"/>
              <w:ind w:left="1"/>
              <w:rPr>
                <w:rFonts w:ascii="Georgia" w:eastAsia="Georgia" w:hAnsi="Georgia" w:cs="Georgia"/>
                <w:sz w:val="22"/>
              </w:rPr>
            </w:pPr>
            <w:r w:rsidRPr="00BF2AEA">
              <w:rPr>
                <w:rFonts w:ascii="Georgia" w:eastAsia="Georgia" w:hAnsi="Georgia" w:cs="Georgia"/>
                <w:sz w:val="22"/>
              </w:rPr>
              <w:t>Updated Organization Detail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19F8178" w14:textId="77777777" w:rsidR="009243E9" w:rsidRPr="00BF2AEA" w:rsidRDefault="009243E9" w:rsidP="0062044D">
            <w:pPr>
              <w:spacing w:line="259" w:lineRule="auto"/>
              <w:rPr>
                <w:rFonts w:ascii="Georgia" w:eastAsia="Georgia" w:hAnsi="Georgia" w:cs="Georgia"/>
                <w:sz w:val="22"/>
              </w:rPr>
            </w:pPr>
            <w:r w:rsidRPr="00BF2AEA">
              <w:rPr>
                <w:rFonts w:ascii="Georgia" w:hAnsi="Georgia"/>
                <w:sz w:val="22"/>
              </w:rPr>
              <w:t xml:space="preserve">Franklin Kabila </w:t>
            </w:r>
            <w:proofErr w:type="spellStart"/>
            <w:r w:rsidRPr="00BF2AEA">
              <w:rPr>
                <w:rFonts w:ascii="Georgia" w:hAnsi="Georgia"/>
                <w:sz w:val="22"/>
              </w:rPr>
              <w:t>Dhas</w:t>
            </w:r>
            <w:proofErr w:type="spellEnd"/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F368194" w14:textId="77777777" w:rsidR="009243E9" w:rsidRPr="00BF2AEA" w:rsidRDefault="009243E9" w:rsidP="0062044D">
            <w:pPr>
              <w:spacing w:line="259" w:lineRule="auto"/>
              <w:ind w:left="1"/>
              <w:rPr>
                <w:rFonts w:ascii="Georgia" w:eastAsia="Georgia" w:hAnsi="Georgia" w:cs="Georgia"/>
                <w:sz w:val="22"/>
              </w:rPr>
            </w:pPr>
            <w:r w:rsidRPr="00BF2AEA">
              <w:rPr>
                <w:rFonts w:ascii="Georgia" w:hAnsi="Georgia"/>
                <w:sz w:val="22"/>
              </w:rPr>
              <w:t>Arunachalam G</w:t>
            </w:r>
          </w:p>
        </w:tc>
      </w:tr>
      <w:tr w:rsidR="009243E9" w:rsidRPr="00563EA8" w14:paraId="222EA456" w14:textId="77777777" w:rsidTr="00BF2AEA">
        <w:trPr>
          <w:trHeight w:val="172"/>
        </w:trPr>
        <w:tc>
          <w:tcPr>
            <w:tcW w:w="144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9FDF3C7" w14:textId="77777777" w:rsidR="009243E9" w:rsidRPr="00BF2AEA" w:rsidRDefault="009243E9" w:rsidP="0062044D">
            <w:pPr>
              <w:spacing w:line="259" w:lineRule="auto"/>
              <w:rPr>
                <w:rFonts w:ascii="Georgia" w:eastAsia="Georgia" w:hAnsi="Georgia" w:cs="Georgia"/>
                <w:sz w:val="22"/>
              </w:rPr>
            </w:pPr>
            <w:r w:rsidRPr="00BF2AEA">
              <w:rPr>
                <w:rFonts w:ascii="Georgia" w:eastAsia="Georgia" w:hAnsi="Georgia" w:cs="Georgia"/>
                <w:sz w:val="22"/>
              </w:rPr>
              <w:t>Apr 5 2023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DF7C7" w14:textId="77777777" w:rsidR="009243E9" w:rsidRPr="00BF2AEA" w:rsidRDefault="009243E9" w:rsidP="0062044D">
            <w:pPr>
              <w:spacing w:line="259" w:lineRule="auto"/>
              <w:ind w:right="24"/>
              <w:jc w:val="center"/>
              <w:rPr>
                <w:rFonts w:ascii="Georgia" w:eastAsia="Georgia" w:hAnsi="Georgia" w:cs="Georgia"/>
                <w:sz w:val="22"/>
              </w:rPr>
            </w:pPr>
            <w:r w:rsidRPr="00BF2AEA">
              <w:rPr>
                <w:rFonts w:ascii="Georgia" w:eastAsia="Georgia" w:hAnsi="Georgia" w:cs="Georgia"/>
                <w:sz w:val="22"/>
              </w:rPr>
              <w:t>V1.1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76901" w14:textId="77777777" w:rsidR="009243E9" w:rsidRPr="00BF2AEA" w:rsidRDefault="009243E9" w:rsidP="0062044D">
            <w:pPr>
              <w:spacing w:line="259" w:lineRule="auto"/>
              <w:ind w:left="1"/>
              <w:rPr>
                <w:rFonts w:ascii="Georgia" w:eastAsia="Georgia" w:hAnsi="Georgia" w:cs="Georgia"/>
                <w:sz w:val="22"/>
              </w:rPr>
            </w:pPr>
            <w:r w:rsidRPr="00BF2AEA">
              <w:rPr>
                <w:rFonts w:ascii="Georgia" w:eastAsia="Georgia" w:hAnsi="Georgia" w:cs="Georgia"/>
                <w:sz w:val="22"/>
              </w:rPr>
              <w:t xml:space="preserve">Updated in New Template 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8A431CB" w14:textId="77777777" w:rsidR="009243E9" w:rsidRPr="00BF2AEA" w:rsidRDefault="009243E9" w:rsidP="0062044D">
            <w:pPr>
              <w:spacing w:line="259" w:lineRule="auto"/>
              <w:ind w:left="1"/>
              <w:rPr>
                <w:rFonts w:ascii="Georgia" w:eastAsia="Georgia" w:hAnsi="Georgia" w:cs="Georgia"/>
                <w:sz w:val="22"/>
              </w:rPr>
            </w:pPr>
            <w:r w:rsidRPr="00BF2AEA">
              <w:rPr>
                <w:rFonts w:ascii="Georgia" w:eastAsia="Georgia" w:hAnsi="Georgia" w:cs="Georgia"/>
                <w:sz w:val="22"/>
              </w:rPr>
              <w:t>Ashok Kumar RK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E16F7D7" w14:textId="77777777" w:rsidR="009243E9" w:rsidRPr="00BF2AEA" w:rsidRDefault="009243E9" w:rsidP="0062044D">
            <w:pPr>
              <w:spacing w:line="259" w:lineRule="auto"/>
              <w:ind w:left="1"/>
              <w:rPr>
                <w:rFonts w:ascii="Georgia" w:eastAsia="Georgia" w:hAnsi="Georgia" w:cs="Georgia"/>
                <w:sz w:val="22"/>
              </w:rPr>
            </w:pPr>
            <w:r w:rsidRPr="00BF2AEA">
              <w:rPr>
                <w:rFonts w:ascii="Georgia" w:eastAsia="Georgia" w:hAnsi="Georgia" w:cs="Georgia"/>
                <w:sz w:val="22"/>
              </w:rPr>
              <w:t>Mohandoss Murugesan</w:t>
            </w:r>
          </w:p>
        </w:tc>
      </w:tr>
    </w:tbl>
    <w:p w14:paraId="0E08946B" w14:textId="77777777" w:rsidR="000A205A" w:rsidRPr="00277D81" w:rsidRDefault="000A205A" w:rsidP="00AB1C48">
      <w:pPr>
        <w:pStyle w:val="BodyText"/>
      </w:pPr>
    </w:p>
    <w:p w14:paraId="7A3291E0" w14:textId="77777777" w:rsidR="000A205A" w:rsidRPr="00277D81" w:rsidRDefault="000A205A" w:rsidP="00AB1C48">
      <w:pPr>
        <w:pStyle w:val="BodyText"/>
      </w:pPr>
    </w:p>
    <w:p w14:paraId="3A303070" w14:textId="77777777" w:rsidR="004C0C56" w:rsidRPr="00277D81" w:rsidRDefault="004C0C56" w:rsidP="00AB1C48">
      <w:pPr>
        <w:pStyle w:val="BodyText"/>
      </w:pPr>
    </w:p>
    <w:p w14:paraId="65BF0BC8" w14:textId="77777777" w:rsidR="00B64FC9" w:rsidRPr="00277D81" w:rsidRDefault="00B64FC9" w:rsidP="00AB1C48">
      <w:pPr>
        <w:pStyle w:val="BodyText"/>
      </w:pPr>
    </w:p>
    <w:p w14:paraId="6D33E25A" w14:textId="77777777" w:rsidR="00413328" w:rsidRPr="00277D81" w:rsidRDefault="00413328" w:rsidP="00AB1C48">
      <w:pPr>
        <w:pStyle w:val="BodyText"/>
      </w:pPr>
    </w:p>
    <w:p w14:paraId="7A7F89B5" w14:textId="77777777" w:rsidR="00B64FC9" w:rsidRPr="00277D81" w:rsidRDefault="00B64FC9" w:rsidP="00AB1C48">
      <w:pPr>
        <w:pStyle w:val="BodyText"/>
        <w:sectPr w:rsidR="00B64FC9" w:rsidRPr="00277D81" w:rsidSect="00361945">
          <w:headerReference w:type="default" r:id="rId21"/>
          <w:footerReference w:type="default" r:id="rId22"/>
          <w:pgSz w:w="11907" w:h="16840" w:code="9"/>
          <w:pgMar w:top="567" w:right="1021" w:bottom="567" w:left="763" w:header="567" w:footer="567" w:gutter="227"/>
          <w:cols w:space="720"/>
          <w:docGrid w:linePitch="360"/>
        </w:sectPr>
      </w:pPr>
    </w:p>
    <w:p w14:paraId="09D2DE11" w14:textId="77777777" w:rsidR="00B64FC9" w:rsidRPr="00277D81" w:rsidRDefault="00B64FC9" w:rsidP="00AB1C48">
      <w:pPr>
        <w:pStyle w:val="AppendixHeading1"/>
      </w:pPr>
      <w:bookmarkStart w:id="48" w:name="_Toc100937773"/>
      <w:r w:rsidRPr="00277D81">
        <w:lastRenderedPageBreak/>
        <w:t>Appendix Page</w:t>
      </w:r>
      <w:bookmarkEnd w:id="48"/>
    </w:p>
    <w:p w14:paraId="799DE8A5" w14:textId="77777777" w:rsidR="00B64FC9" w:rsidRPr="00277D81" w:rsidRDefault="00B64FC9" w:rsidP="00AB1C48">
      <w:pPr>
        <w:pStyle w:val="AppendixHeading2"/>
      </w:pPr>
      <w:bookmarkStart w:id="49" w:name="_Toc100937774"/>
      <w:r w:rsidRPr="00277D81">
        <w:t xml:space="preserve">Example - This is </w:t>
      </w:r>
      <w:r w:rsidR="002E03D3" w:rsidRPr="00277D81">
        <w:t xml:space="preserve">Appendix </w:t>
      </w:r>
      <w:r w:rsidRPr="00277D81">
        <w:t>Heading 2</w:t>
      </w:r>
      <w:bookmarkEnd w:id="49"/>
    </w:p>
    <w:p w14:paraId="39F3042B" w14:textId="77777777" w:rsidR="00B64FC9" w:rsidRPr="00277D81" w:rsidRDefault="00B64FC9" w:rsidP="00AB1C48">
      <w:pPr>
        <w:pStyle w:val="BodyText"/>
        <w:rPr>
          <w:szCs w:val="16"/>
        </w:rPr>
      </w:pPr>
      <w:r w:rsidRPr="00277D81">
        <w:rPr>
          <w:szCs w:val="16"/>
        </w:rPr>
        <w:t>Example Body text - Georgia 10</w:t>
      </w:r>
    </w:p>
    <w:p w14:paraId="3AF3B3C6" w14:textId="77777777" w:rsidR="00B64FC9" w:rsidRPr="00277D81" w:rsidRDefault="00B64FC9" w:rsidP="00AB1C48">
      <w:pPr>
        <w:pStyle w:val="AppendixHeading3"/>
      </w:pPr>
      <w:bookmarkStart w:id="50" w:name="_Toc100937775"/>
      <w:r w:rsidRPr="00277D81">
        <w:t xml:space="preserve">Example - This is </w:t>
      </w:r>
      <w:r w:rsidR="002E03D3" w:rsidRPr="00277D81">
        <w:t xml:space="preserve">Appendix </w:t>
      </w:r>
      <w:r w:rsidRPr="00277D81">
        <w:t>Heading 3</w:t>
      </w:r>
      <w:bookmarkEnd w:id="50"/>
    </w:p>
    <w:p w14:paraId="324477B7" w14:textId="77777777" w:rsidR="00B64FC9" w:rsidRPr="00277D81" w:rsidRDefault="00B64FC9" w:rsidP="00AB1C48">
      <w:pPr>
        <w:pStyle w:val="BodyText"/>
      </w:pPr>
      <w:r w:rsidRPr="00277D81">
        <w:t>Example Body text - Georgia 10 with a in the text</w:t>
      </w:r>
    </w:p>
    <w:p w14:paraId="07B17795" w14:textId="77777777" w:rsidR="00B64FC9" w:rsidRPr="00277D81" w:rsidRDefault="00B64FC9" w:rsidP="00AB1C48">
      <w:pPr>
        <w:pStyle w:val="BodyText"/>
        <w:rPr>
          <w:szCs w:val="16"/>
        </w:rPr>
      </w:pPr>
    </w:p>
    <w:p w14:paraId="3E454946" w14:textId="77777777" w:rsidR="00B64FC9" w:rsidRPr="00277D81" w:rsidRDefault="00B64FC9" w:rsidP="00AB1C48">
      <w:pPr>
        <w:pStyle w:val="BodyText"/>
        <w:rPr>
          <w:szCs w:val="16"/>
        </w:rPr>
      </w:pPr>
    </w:p>
    <w:p w14:paraId="0318DA79" w14:textId="77777777" w:rsidR="00B64FC9" w:rsidRPr="00277D81" w:rsidRDefault="00B64FC9" w:rsidP="00AB1C48">
      <w:pPr>
        <w:pStyle w:val="BodyText"/>
      </w:pPr>
    </w:p>
    <w:p w14:paraId="6B8217D7" w14:textId="77777777" w:rsidR="00B64FC9" w:rsidRPr="00277D81" w:rsidRDefault="00B64FC9" w:rsidP="00AB1C48">
      <w:pPr>
        <w:pStyle w:val="BodyText"/>
      </w:pPr>
    </w:p>
    <w:p w14:paraId="78D982AC" w14:textId="77777777" w:rsidR="00B64FC9" w:rsidRPr="00277D81" w:rsidRDefault="00B64FC9" w:rsidP="00AB1C48">
      <w:pPr>
        <w:pStyle w:val="BodyText"/>
      </w:pPr>
    </w:p>
    <w:p w14:paraId="4B770316" w14:textId="77777777" w:rsidR="00436B67" w:rsidRPr="00277D81" w:rsidRDefault="00436B67" w:rsidP="00AB1C48">
      <w:pPr>
        <w:pStyle w:val="BodyText"/>
      </w:pPr>
    </w:p>
    <w:p w14:paraId="2FBE2D8C" w14:textId="77777777" w:rsidR="00D5267A" w:rsidRPr="00277D81" w:rsidRDefault="00D5267A" w:rsidP="00AB1C48">
      <w:pPr>
        <w:pStyle w:val="BodyText"/>
        <w:rPr>
          <w:szCs w:val="16"/>
        </w:rPr>
        <w:sectPr w:rsidR="00D5267A" w:rsidRPr="00277D81" w:rsidSect="008933A4">
          <w:headerReference w:type="default" r:id="rId23"/>
          <w:footerReference w:type="default" r:id="rId24"/>
          <w:pgSz w:w="11907" w:h="16840" w:code="9"/>
          <w:pgMar w:top="567" w:right="1021" w:bottom="567" w:left="794" w:header="567" w:footer="567" w:gutter="227"/>
          <w:cols w:space="720"/>
          <w:docGrid w:linePitch="360"/>
        </w:sectPr>
      </w:pPr>
    </w:p>
    <w:p w14:paraId="2DE6236F" w14:textId="77777777" w:rsidR="00F943CE" w:rsidRPr="00277D81" w:rsidRDefault="00F943CE" w:rsidP="00AB1C48">
      <w:pPr>
        <w:pStyle w:val="BodyText"/>
      </w:pPr>
    </w:p>
    <w:p w14:paraId="70EA2F6A" w14:textId="77777777" w:rsidR="00F943CE" w:rsidRPr="00277D81" w:rsidRDefault="00F943CE" w:rsidP="00AB1C48">
      <w:pPr>
        <w:pStyle w:val="BodyText"/>
      </w:pPr>
    </w:p>
    <w:sectPr w:rsidR="00F943CE" w:rsidRPr="00277D81" w:rsidSect="008933A4">
      <w:headerReference w:type="default" r:id="rId25"/>
      <w:footerReference w:type="default" r:id="rId26"/>
      <w:pgSz w:w="11907" w:h="16840" w:code="9"/>
      <w:pgMar w:top="567" w:right="1021" w:bottom="567" w:left="794" w:header="567" w:footer="567" w:gutter="22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FB649A" w14:textId="77777777" w:rsidR="00893917" w:rsidRPr="00277D81" w:rsidRDefault="00893917" w:rsidP="008933A4">
      <w:pPr>
        <w:spacing w:after="0" w:line="240" w:lineRule="auto"/>
      </w:pPr>
      <w:r w:rsidRPr="00277D81">
        <w:separator/>
      </w:r>
    </w:p>
  </w:endnote>
  <w:endnote w:type="continuationSeparator" w:id="0">
    <w:p w14:paraId="3E20A14B" w14:textId="77777777" w:rsidR="00893917" w:rsidRPr="00277D81" w:rsidRDefault="00893917" w:rsidP="008933A4">
      <w:pPr>
        <w:spacing w:after="0" w:line="240" w:lineRule="auto"/>
      </w:pPr>
      <w:r w:rsidRPr="00277D81">
        <w:continuationSeparator/>
      </w:r>
    </w:p>
  </w:endnote>
  <w:endnote w:type="continuationNotice" w:id="1">
    <w:p w14:paraId="02DB6B7F" w14:textId="77777777" w:rsidR="00893917" w:rsidRDefault="0089391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A502C" w14:textId="6D222D67" w:rsidR="00E475C3" w:rsidRPr="002F015D" w:rsidRDefault="00000000" w:rsidP="002F015D">
    <w:pPr>
      <w:pStyle w:val="Footer"/>
      <w:rPr>
        <w:szCs w:val="16"/>
      </w:rPr>
    </w:pPr>
    <w:sdt>
      <w:sdtPr>
        <w:alias w:val="Disclaimer"/>
        <w:tag w:val="Disclaimer"/>
        <w:id w:val="8812494"/>
        <w:placeholder>
          <w:docPart w:val="6BD64684752E461EBD0C27CCC531A880"/>
        </w:placeholder>
        <w:docPartList>
          <w:docPartGallery w:val="Custom 2"/>
          <w:docPartCategory w:val="Smart Disclaimers"/>
        </w:docPartList>
      </w:sdtPr>
      <w:sdtContent>
        <w:r w:rsidR="00E475C3" w:rsidRPr="00A0117F">
          <w:rPr>
            <w:rFonts w:cs="Arial"/>
            <w:szCs w:val="16"/>
          </w:rPr>
          <w:tab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5F4CD" w14:textId="65DE3766" w:rsidR="00E475C3" w:rsidRPr="002F015D" w:rsidRDefault="00000000" w:rsidP="002F015D">
    <w:pPr>
      <w:pStyle w:val="Footer"/>
      <w:rPr>
        <w:szCs w:val="16"/>
      </w:rPr>
    </w:pPr>
    <w:sdt>
      <w:sdtPr>
        <w:alias w:val="Disclaimer"/>
        <w:tag w:val="Disclaimer"/>
        <w:id w:val="4819926"/>
        <w:docPartList>
          <w:docPartGallery w:val="Custom 2"/>
          <w:docPartCategory w:val="Smart Disclaimers"/>
        </w:docPartList>
      </w:sdtPr>
      <w:sdtContent>
        <w:r w:rsidR="00E475C3" w:rsidRPr="00A0117F">
          <w:rPr>
            <w:rFonts w:cs="Arial"/>
            <w:szCs w:val="16"/>
          </w:rPr>
          <w:tab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6C761" w14:textId="77777777" w:rsidR="00E475C3" w:rsidRPr="00764F43" w:rsidRDefault="00E475C3" w:rsidP="00A168A5">
    <w:pPr>
      <w:pStyle w:val="Footer"/>
      <w:spacing w:before="480" w:after="120"/>
      <w:rPr>
        <w:szCs w:val="16"/>
      </w:rPr>
    </w:pPr>
    <w:r>
      <w:rPr>
        <w:rFonts w:cs="Arial"/>
        <w:szCs w:val="16"/>
      </w:rPr>
      <w:t xml:space="preserve">© </w:t>
    </w:r>
    <w:r w:rsidRPr="00253C51">
      <w:rPr>
        <w:rFonts w:cs="Arial"/>
        <w:color w:val="auto"/>
        <w:szCs w:val="16"/>
      </w:rPr>
      <w:t>2011</w:t>
    </w:r>
    <w:r>
      <w:rPr>
        <w:rFonts w:cs="Arial"/>
        <w:szCs w:val="16"/>
      </w:rPr>
      <w:t xml:space="preserve"> PwC. All rights reserved. PwC refers to the PwC network and/or one or more of its member firms, each of which is a separate legal entity. Please see http://www.pwc.com/structure for further details.</w:t>
    </w:r>
  </w:p>
  <w:p w14:paraId="4C1B89D0" w14:textId="753F92E0" w:rsidR="00E475C3" w:rsidRPr="00675D04" w:rsidRDefault="00000000" w:rsidP="00A168A5">
    <w:pPr>
      <w:pStyle w:val="Footer"/>
      <w:spacing w:before="240" w:after="120"/>
    </w:pPr>
    <w:sdt>
      <w:sdtPr>
        <w:alias w:val="Title"/>
        <w:id w:val="8812509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C91A42">
          <w:t>Mylan Mount CIFS Share in       FIAUS01</w:t>
        </w:r>
      </w:sdtContent>
    </w:sdt>
  </w:p>
  <w:p w14:paraId="5782C588" w14:textId="77777777" w:rsidR="00E475C3" w:rsidRPr="00675D04" w:rsidRDefault="00E475C3" w:rsidP="00A168A5">
    <w:pPr>
      <w:pStyle w:val="Footer"/>
      <w:spacing w:after="60"/>
    </w:pPr>
    <w:r w:rsidRPr="00675D04">
      <w:t>PwC</w:t>
    </w:r>
    <w:r w:rsidRPr="00675D04">
      <w:ptab w:relativeTo="margin" w:alignment="center" w:leader="none"/>
    </w:r>
    <w:r w:rsidRPr="00675D04"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15</w:t>
    </w:r>
    <w:r>
      <w:rPr>
        <w:noProof/>
      </w:rPr>
      <w:fldChar w:fldCharType="end"/>
    </w:r>
  </w:p>
  <w:p w14:paraId="4EE0CB7F" w14:textId="77777777" w:rsidR="00E475C3" w:rsidRPr="00A168A5" w:rsidRDefault="00E475C3" w:rsidP="00A168A5">
    <w:pPr>
      <w:pStyle w:val="Footer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E33D9" w14:textId="77777777" w:rsidR="00893917" w:rsidRPr="00277D81" w:rsidRDefault="00893917" w:rsidP="008933A4">
      <w:pPr>
        <w:spacing w:after="0" w:line="240" w:lineRule="auto"/>
      </w:pPr>
      <w:r w:rsidRPr="00277D81">
        <w:separator/>
      </w:r>
    </w:p>
  </w:footnote>
  <w:footnote w:type="continuationSeparator" w:id="0">
    <w:p w14:paraId="2F31E548" w14:textId="77777777" w:rsidR="00893917" w:rsidRPr="00277D81" w:rsidRDefault="00893917" w:rsidP="008933A4">
      <w:pPr>
        <w:spacing w:after="0" w:line="240" w:lineRule="auto"/>
      </w:pPr>
      <w:r w:rsidRPr="00277D81">
        <w:continuationSeparator/>
      </w:r>
    </w:p>
  </w:footnote>
  <w:footnote w:type="continuationNotice" w:id="1">
    <w:p w14:paraId="303C9A38" w14:textId="77777777" w:rsidR="00893917" w:rsidRDefault="0089391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Arial"/>
      </w:rPr>
      <w:alias w:val="Privilege Stamp"/>
      <w:tag w:val="Privilege Stamp"/>
      <w:id w:val="24903022"/>
      <w:docPartList>
        <w:docPartGallery w:val="Custom 2"/>
        <w:docPartCategory w:val="Smart Privilege Stamps"/>
      </w:docPartList>
    </w:sdtPr>
    <w:sdtContent>
      <w:p w14:paraId="5D896283" w14:textId="77777777" w:rsidR="00B96433" w:rsidRPr="00277D81" w:rsidRDefault="00B96433" w:rsidP="00B96433">
        <w:pPr>
          <w:pStyle w:val="Header"/>
          <w:spacing w:after="240" w:line="240" w:lineRule="atLeast"/>
          <w:rPr>
            <w:rFonts w:cs="Arial"/>
            <w:szCs w:val="16"/>
          </w:rPr>
        </w:pPr>
      </w:p>
      <w:tbl>
        <w:tblPr>
          <w:tblW w:w="10060" w:type="dxa"/>
          <w:tblInd w:w="10" w:type="dxa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>
        <w:tblGrid>
          <w:gridCol w:w="2140"/>
          <w:gridCol w:w="6300"/>
          <w:gridCol w:w="1620"/>
        </w:tblGrid>
        <w:tr w:rsidR="00B96433" w14:paraId="4F53AAC4" w14:textId="77777777" w:rsidTr="00D37938">
          <w:trPr>
            <w:trHeight w:val="790"/>
          </w:trPr>
          <w:tc>
            <w:tcPr>
              <w:tcW w:w="2140" w:type="dxa"/>
            </w:tcPr>
            <w:p w14:paraId="7A951CEB" w14:textId="77777777" w:rsidR="00B96433" w:rsidRDefault="00B96433" w:rsidP="00B96433">
              <w:pPr>
                <w:pStyle w:val="TableParagraph"/>
                <w:jc w:val="left"/>
                <w:rPr>
                  <w:rFonts w:ascii="Times New Roman"/>
                  <w:sz w:val="24"/>
                </w:rPr>
              </w:pPr>
              <w:r w:rsidRPr="00126CF2">
                <w:rPr>
                  <w:noProof/>
                  <w:sz w:val="20"/>
                </w:rPr>
                <w:drawing>
                  <wp:inline distT="0" distB="0" distL="0" distR="0" wp14:anchorId="57CB042F" wp14:editId="226C56E4">
                    <wp:extent cx="1304349" cy="347852"/>
                    <wp:effectExtent l="0" t="0" r="0" b="0"/>
                    <wp:docPr id="37" name="image2.jpe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" name="image2.jpeg"/>
                            <pic:cNvPicPr/>
                          </pic:nvPicPr>
                          <pic:blipFill>
                            <a:blip r:embed="rId1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04349" cy="347852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6300" w:type="dxa"/>
            </w:tcPr>
            <w:p w14:paraId="7C44ACA8" w14:textId="77777777" w:rsidR="00210EB2" w:rsidRPr="00210EB2" w:rsidRDefault="00210EB2" w:rsidP="00210EB2">
              <w:pPr>
                <w:autoSpaceDE w:val="0"/>
                <w:autoSpaceDN w:val="0"/>
                <w:adjustRightInd w:val="0"/>
                <w:spacing w:after="0" w:line="240" w:lineRule="auto"/>
                <w:rPr>
                  <w:rFonts w:ascii="Arial" w:hAnsi="Arial" w:cs="Arial"/>
                  <w:color w:val="000000"/>
                  <w:sz w:val="24"/>
                  <w:szCs w:val="24"/>
                </w:rPr>
              </w:pPr>
            </w:p>
            <w:p w14:paraId="458361B3" w14:textId="351AE0E8" w:rsidR="00B96433" w:rsidRPr="002B0490" w:rsidRDefault="003A4E34" w:rsidP="00210EB2">
              <w:pPr>
                <w:pStyle w:val="TableParagraph"/>
                <w:spacing w:before="110" w:line="320" w:lineRule="exact"/>
                <w:ind w:left="1801" w:right="-465" w:hanging="2250"/>
                <w:rPr>
                  <w:rFonts w:ascii="Georgia" w:hAnsi="Georgia"/>
                  <w:sz w:val="29"/>
                </w:rPr>
              </w:pPr>
              <w:proofErr w:type="spellStart"/>
              <w:r w:rsidRPr="003A4E34">
                <w:rPr>
                  <w:rFonts w:ascii="Georgia" w:eastAsiaTheme="minorEastAsia" w:hAnsi="Georgia"/>
                  <w:color w:val="000000"/>
                  <w:sz w:val="24"/>
                  <w:szCs w:val="24"/>
                </w:rPr>
                <w:t>SOP_Mount</w:t>
              </w:r>
              <w:proofErr w:type="spellEnd"/>
              <w:r w:rsidRPr="003A4E34">
                <w:rPr>
                  <w:rFonts w:ascii="Georgia" w:eastAsiaTheme="minorEastAsia" w:hAnsi="Georgia"/>
                  <w:color w:val="000000"/>
                  <w:sz w:val="24"/>
                  <w:szCs w:val="24"/>
                </w:rPr>
                <w:t xml:space="preserve"> CIFS Share in FIAUS01</w:t>
              </w:r>
            </w:p>
          </w:tc>
          <w:tc>
            <w:tcPr>
              <w:tcW w:w="1620" w:type="dxa"/>
            </w:tcPr>
            <w:p w14:paraId="5C47F375" w14:textId="388ADFB3" w:rsidR="00B96433" w:rsidRDefault="00B96433" w:rsidP="00B96433">
              <w:pPr>
                <w:pStyle w:val="TableParagraph"/>
                <w:spacing w:before="205"/>
                <w:ind w:left="91"/>
                <w:jc w:val="left"/>
                <w:rPr>
                  <w:sz w:val="24"/>
                </w:rPr>
              </w:pPr>
              <w:r>
                <w:rPr>
                  <w:sz w:val="24"/>
                </w:rPr>
                <w:t xml:space="preserve">Page </w:t>
              </w:r>
              <w:r>
                <w:fldChar w:fldCharType="begin"/>
              </w:r>
              <w:r>
                <w:rPr>
                  <w:b/>
                  <w:sz w:val="24"/>
                </w:rPr>
                <w:instrText xml:space="preserve"> PAGE </w:instrText>
              </w:r>
              <w:r>
                <w:fldChar w:fldCharType="separate"/>
              </w:r>
              <w:r>
                <w:t>1</w:t>
              </w:r>
              <w:r>
                <w:fldChar w:fldCharType="end"/>
              </w:r>
              <w:r>
                <w:rPr>
                  <w:b/>
                  <w:sz w:val="24"/>
                </w:rPr>
                <w:t xml:space="preserve"> </w:t>
              </w:r>
              <w:r>
                <w:rPr>
                  <w:sz w:val="24"/>
                </w:rPr>
                <w:t xml:space="preserve">of </w:t>
              </w:r>
              <w:r>
                <w:rPr>
                  <w:b/>
                  <w:sz w:val="24"/>
                </w:rPr>
                <w:t>1</w:t>
              </w:r>
              <w:r w:rsidR="00EF74F5">
                <w:rPr>
                  <w:b/>
                  <w:sz w:val="24"/>
                </w:rPr>
                <w:t>6</w:t>
              </w:r>
            </w:p>
          </w:tc>
        </w:tr>
      </w:tbl>
      <w:p w14:paraId="4FE10C1B" w14:textId="588F5A27" w:rsidR="00E475C3" w:rsidRPr="00B96433" w:rsidRDefault="00000000" w:rsidP="00B96433">
        <w:pPr>
          <w:pStyle w:val="Header"/>
          <w:spacing w:after="240" w:line="240" w:lineRule="atLeast"/>
          <w:rPr>
            <w:rFonts w:cs="Arial"/>
          </w:rPr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50" w:type="dxa"/>
      <w:tblInd w:w="1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140"/>
      <w:gridCol w:w="6300"/>
      <w:gridCol w:w="1710"/>
    </w:tblGrid>
    <w:tr w:rsidR="00B96433" w14:paraId="042A3AE6" w14:textId="77777777" w:rsidTr="00210EB2">
      <w:trPr>
        <w:trHeight w:val="790"/>
      </w:trPr>
      <w:tc>
        <w:tcPr>
          <w:tcW w:w="2140" w:type="dxa"/>
        </w:tcPr>
        <w:p w14:paraId="21F596CD" w14:textId="77777777" w:rsidR="00B96433" w:rsidRDefault="00B96433" w:rsidP="00B96433">
          <w:pPr>
            <w:pStyle w:val="TableParagraph"/>
            <w:jc w:val="left"/>
            <w:rPr>
              <w:rFonts w:ascii="Times New Roman"/>
              <w:sz w:val="24"/>
            </w:rPr>
          </w:pPr>
          <w:r w:rsidRPr="00126CF2">
            <w:rPr>
              <w:noProof/>
              <w:sz w:val="20"/>
            </w:rPr>
            <w:drawing>
              <wp:inline distT="0" distB="0" distL="0" distR="0" wp14:anchorId="63222BDF" wp14:editId="30F9EB32">
                <wp:extent cx="1304349" cy="347852"/>
                <wp:effectExtent l="0" t="0" r="0" b="0"/>
                <wp:docPr id="11" name="image2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2.jpe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349" cy="3478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00" w:type="dxa"/>
        </w:tcPr>
        <w:p w14:paraId="4D80684B" w14:textId="77777777" w:rsidR="00210EB2" w:rsidRPr="00210EB2" w:rsidRDefault="00210EB2" w:rsidP="00210EB2">
          <w:pPr>
            <w:autoSpaceDE w:val="0"/>
            <w:autoSpaceDN w:val="0"/>
            <w:adjustRightInd w:val="0"/>
            <w:spacing w:after="0" w:line="240" w:lineRule="auto"/>
            <w:rPr>
              <w:rFonts w:ascii="Arial" w:hAnsi="Arial" w:cs="Arial"/>
              <w:color w:val="000000"/>
              <w:sz w:val="24"/>
              <w:szCs w:val="24"/>
            </w:rPr>
          </w:pPr>
        </w:p>
        <w:p w14:paraId="65A6F82F" w14:textId="502B82F5" w:rsidR="00B96433" w:rsidRPr="002B0490" w:rsidRDefault="002B0490" w:rsidP="00210EB2">
          <w:pPr>
            <w:pStyle w:val="TableParagraph"/>
            <w:spacing w:before="110" w:line="320" w:lineRule="exact"/>
            <w:ind w:left="1801" w:right="-465" w:hanging="2250"/>
            <w:rPr>
              <w:rFonts w:ascii="Georgia" w:hAnsi="Georgia"/>
              <w:sz w:val="29"/>
            </w:rPr>
          </w:pPr>
          <w:proofErr w:type="spellStart"/>
          <w:r w:rsidRPr="002B0490">
            <w:rPr>
              <w:rFonts w:ascii="Georgia" w:eastAsiaTheme="minorEastAsia" w:hAnsi="Georgia"/>
              <w:color w:val="000000"/>
              <w:sz w:val="24"/>
              <w:szCs w:val="24"/>
            </w:rPr>
            <w:t>SOP_Mount</w:t>
          </w:r>
          <w:proofErr w:type="spellEnd"/>
          <w:r w:rsidRPr="002B0490">
            <w:rPr>
              <w:rFonts w:ascii="Georgia" w:eastAsiaTheme="minorEastAsia" w:hAnsi="Georgia"/>
              <w:color w:val="000000"/>
              <w:sz w:val="24"/>
              <w:szCs w:val="24"/>
            </w:rPr>
            <w:t xml:space="preserve"> CIFS Share in FIAUS01</w:t>
          </w:r>
        </w:p>
      </w:tc>
      <w:tc>
        <w:tcPr>
          <w:tcW w:w="1710" w:type="dxa"/>
        </w:tcPr>
        <w:p w14:paraId="518C0860" w14:textId="4ECB45C7" w:rsidR="00B96433" w:rsidRDefault="00B96433" w:rsidP="00B96433">
          <w:pPr>
            <w:pStyle w:val="TableParagraph"/>
            <w:spacing w:before="205"/>
            <w:ind w:left="91"/>
            <w:jc w:val="left"/>
            <w:rPr>
              <w:sz w:val="24"/>
            </w:rPr>
          </w:pPr>
          <w:r>
            <w:rPr>
              <w:sz w:val="24"/>
            </w:rPr>
            <w:t xml:space="preserve">Page </w:t>
          </w:r>
          <w:r>
            <w:fldChar w:fldCharType="begin"/>
          </w:r>
          <w:r>
            <w:rPr>
              <w:b/>
              <w:sz w:val="24"/>
            </w:rP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/>
              <w:sz w:val="24"/>
            </w:rPr>
            <w:t xml:space="preserve"> </w:t>
          </w:r>
          <w:r>
            <w:rPr>
              <w:sz w:val="24"/>
            </w:rPr>
            <w:t xml:space="preserve">of </w:t>
          </w:r>
          <w:r>
            <w:rPr>
              <w:b/>
              <w:sz w:val="24"/>
            </w:rPr>
            <w:t>1</w:t>
          </w:r>
          <w:r w:rsidR="00EF74F5">
            <w:rPr>
              <w:b/>
              <w:sz w:val="24"/>
            </w:rPr>
            <w:t>6</w:t>
          </w:r>
        </w:p>
      </w:tc>
    </w:tr>
  </w:tbl>
  <w:p w14:paraId="3F5229C3" w14:textId="6D745730" w:rsidR="00E475C3" w:rsidRPr="00A47802" w:rsidRDefault="00E475C3" w:rsidP="00A4780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50" w:type="dxa"/>
      <w:tblInd w:w="1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140"/>
      <w:gridCol w:w="6300"/>
      <w:gridCol w:w="1710"/>
    </w:tblGrid>
    <w:tr w:rsidR="00210EB2" w14:paraId="0D7C2721" w14:textId="77777777" w:rsidTr="00EF74F5">
      <w:trPr>
        <w:trHeight w:val="790"/>
      </w:trPr>
      <w:tc>
        <w:tcPr>
          <w:tcW w:w="2140" w:type="dxa"/>
        </w:tcPr>
        <w:p w14:paraId="085E23D6" w14:textId="77777777" w:rsidR="00210EB2" w:rsidRDefault="00210EB2" w:rsidP="00210EB2">
          <w:pPr>
            <w:pStyle w:val="TableParagraph"/>
            <w:jc w:val="left"/>
            <w:rPr>
              <w:rFonts w:ascii="Times New Roman"/>
              <w:sz w:val="24"/>
            </w:rPr>
          </w:pPr>
          <w:r w:rsidRPr="00126CF2">
            <w:rPr>
              <w:noProof/>
              <w:sz w:val="20"/>
            </w:rPr>
            <w:drawing>
              <wp:inline distT="0" distB="0" distL="0" distR="0" wp14:anchorId="6EF5E7EA" wp14:editId="6ACEEE6C">
                <wp:extent cx="1304349" cy="347852"/>
                <wp:effectExtent l="0" t="0" r="0" b="0"/>
                <wp:docPr id="12" name="image2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2.jpe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349" cy="3478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00" w:type="dxa"/>
        </w:tcPr>
        <w:p w14:paraId="1E918D61" w14:textId="77777777" w:rsidR="00210EB2" w:rsidRPr="00210EB2" w:rsidRDefault="00210EB2" w:rsidP="00210EB2">
          <w:pPr>
            <w:autoSpaceDE w:val="0"/>
            <w:autoSpaceDN w:val="0"/>
            <w:adjustRightInd w:val="0"/>
            <w:spacing w:after="0" w:line="240" w:lineRule="auto"/>
            <w:rPr>
              <w:rFonts w:ascii="Arial" w:hAnsi="Arial" w:cs="Arial"/>
              <w:color w:val="000000"/>
              <w:sz w:val="24"/>
              <w:szCs w:val="24"/>
            </w:rPr>
          </w:pPr>
        </w:p>
        <w:p w14:paraId="50E98466" w14:textId="2187BDD9" w:rsidR="00210EB2" w:rsidRDefault="002B0490" w:rsidP="00210EB2">
          <w:pPr>
            <w:pStyle w:val="TableParagraph"/>
            <w:spacing w:before="110" w:line="320" w:lineRule="exact"/>
            <w:ind w:left="1801" w:right="-465" w:hanging="2250"/>
            <w:rPr>
              <w:sz w:val="29"/>
            </w:rPr>
          </w:pPr>
          <w:proofErr w:type="spellStart"/>
          <w:r w:rsidRPr="002B0490">
            <w:rPr>
              <w:rFonts w:eastAsiaTheme="minorEastAsia"/>
              <w:color w:val="000000"/>
              <w:sz w:val="24"/>
              <w:szCs w:val="24"/>
            </w:rPr>
            <w:t>SOP_Mount</w:t>
          </w:r>
          <w:proofErr w:type="spellEnd"/>
          <w:r w:rsidRPr="002B0490">
            <w:rPr>
              <w:rFonts w:eastAsiaTheme="minorEastAsia"/>
              <w:color w:val="000000"/>
              <w:sz w:val="24"/>
              <w:szCs w:val="24"/>
            </w:rPr>
            <w:t xml:space="preserve"> CIFS Share in FIAUS01</w:t>
          </w:r>
        </w:p>
      </w:tc>
      <w:tc>
        <w:tcPr>
          <w:tcW w:w="1710" w:type="dxa"/>
        </w:tcPr>
        <w:p w14:paraId="298925CE" w14:textId="6650BB1D" w:rsidR="00210EB2" w:rsidRDefault="00210EB2" w:rsidP="00210EB2">
          <w:pPr>
            <w:pStyle w:val="TableParagraph"/>
            <w:spacing w:before="205"/>
            <w:ind w:left="91"/>
            <w:jc w:val="left"/>
            <w:rPr>
              <w:sz w:val="24"/>
            </w:rPr>
          </w:pPr>
          <w:r>
            <w:rPr>
              <w:sz w:val="24"/>
            </w:rPr>
            <w:t xml:space="preserve">Page </w:t>
          </w:r>
          <w:r>
            <w:fldChar w:fldCharType="begin"/>
          </w:r>
          <w:r>
            <w:rPr>
              <w:b/>
              <w:sz w:val="24"/>
            </w:rP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/>
              <w:sz w:val="24"/>
            </w:rPr>
            <w:t xml:space="preserve"> </w:t>
          </w:r>
          <w:r>
            <w:rPr>
              <w:sz w:val="24"/>
            </w:rPr>
            <w:t xml:space="preserve">of </w:t>
          </w:r>
          <w:r>
            <w:rPr>
              <w:b/>
              <w:sz w:val="24"/>
            </w:rPr>
            <w:t>1</w:t>
          </w:r>
          <w:r w:rsidR="00EF74F5">
            <w:rPr>
              <w:b/>
              <w:sz w:val="24"/>
            </w:rPr>
            <w:t>6</w:t>
          </w:r>
        </w:p>
      </w:tc>
    </w:tr>
  </w:tbl>
  <w:p w14:paraId="498A2599" w14:textId="17225288" w:rsidR="00E475C3" w:rsidRPr="00BF31F3" w:rsidRDefault="00E475C3" w:rsidP="00210EB2">
    <w:pPr>
      <w:pStyle w:val="Header"/>
      <w:spacing w:after="240" w:line="240" w:lineRule="atLeast"/>
      <w:rPr>
        <w:rFonts w:cs="Arial"/>
      </w:rPr>
    </w:pPr>
  </w:p>
  <w:p w14:paraId="54619803" w14:textId="77777777" w:rsidR="00E475C3" w:rsidRPr="00B64FC9" w:rsidRDefault="00E475C3" w:rsidP="00B64FC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517BA" w14:textId="77777777" w:rsidR="00E475C3" w:rsidRPr="00BF31F3" w:rsidRDefault="00E475C3" w:rsidP="00EF69ED">
    <w:pPr>
      <w:pStyle w:val="Header"/>
      <w:rPr>
        <w:rFonts w:cs="Arial"/>
        <w:szCs w:val="16"/>
      </w:rPr>
    </w:pPr>
  </w:p>
  <w:sdt>
    <w:sdtPr>
      <w:rPr>
        <w:rFonts w:cs="Arial"/>
      </w:rPr>
      <w:alias w:val="Privilege Stamp"/>
      <w:tag w:val="Privilege Stamp"/>
      <w:id w:val="1220518"/>
      <w:docPartList>
        <w:docPartGallery w:val="Custom 2"/>
        <w:docPartCategory w:val="Smart Privilege Stamps"/>
      </w:docPartList>
    </w:sdtPr>
    <w:sdtContent>
      <w:p w14:paraId="2BCC18FB" w14:textId="77777777" w:rsidR="00E475C3" w:rsidRPr="00BF31F3" w:rsidRDefault="00E475C3" w:rsidP="00EF69ED">
        <w:pPr>
          <w:pStyle w:val="Header"/>
          <w:spacing w:after="240" w:line="240" w:lineRule="atLeast"/>
          <w:jc w:val="right"/>
          <w:rPr>
            <w:rFonts w:cs="Arial"/>
          </w:rPr>
        </w:pPr>
        <w:r w:rsidRPr="00277D81">
          <w:rPr>
            <w:rFonts w:cs="Arial"/>
            <w:szCs w:val="16"/>
          </w:rPr>
          <w:t xml:space="preserve">  </w:t>
        </w:r>
      </w:p>
    </w:sdtContent>
  </w:sdt>
  <w:tbl>
    <w:tblPr>
      <w:tblStyle w:val="SmartClassicTable"/>
      <w:tblpPr w:vertAnchor="page" w:horzAnchor="margin" w:tblpY="1248"/>
      <w:tblOverlap w:val="never"/>
      <w:tblW w:w="10093" w:type="dxa"/>
      <w:tblBorders>
        <w:top w:val="single" w:sz="6" w:space="0" w:color="A32020" w:themeColor="accent1"/>
        <w:left w:val="single" w:sz="6" w:space="0" w:color="A32020" w:themeColor="accent1"/>
        <w:bottom w:val="none" w:sz="0" w:space="0" w:color="auto"/>
        <w:right w:val="none" w:sz="0" w:space="0" w:color="auto"/>
        <w:insideH w:val="single" w:sz="6" w:space="0" w:color="A32020" w:themeColor="accent1"/>
        <w:insideV w:val="single" w:sz="6" w:space="0" w:color="A32020" w:themeColor="accent1"/>
      </w:tblBorders>
      <w:tblCellMar>
        <w:left w:w="227" w:type="dxa"/>
        <w:right w:w="0" w:type="dxa"/>
      </w:tblCellMar>
      <w:tblLook w:val="04A0" w:firstRow="1" w:lastRow="0" w:firstColumn="1" w:lastColumn="0" w:noHBand="0" w:noVBand="1"/>
    </w:tblPr>
    <w:tblGrid>
      <w:gridCol w:w="10093"/>
    </w:tblGrid>
    <w:tr w:rsidR="00E475C3" w:rsidRPr="00BF31F3" w14:paraId="724053A5" w14:textId="77777777" w:rsidTr="00277D8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hRule="exact" w:val="227"/>
      </w:trPr>
      <w:tc>
        <w:tcPr>
          <w:tcW w:w="10149" w:type="dxa"/>
        </w:tcPr>
        <w:p w14:paraId="4FE729ED" w14:textId="77777777" w:rsidR="00E475C3" w:rsidRPr="00BF31F3" w:rsidRDefault="00E475C3" w:rsidP="00277D81">
          <w:pPr>
            <w:pStyle w:val="Header"/>
            <w:rPr>
              <w:rFonts w:cs="Arial"/>
            </w:rPr>
          </w:pPr>
        </w:p>
      </w:tc>
    </w:tr>
  </w:tbl>
  <w:p w14:paraId="28D5C605" w14:textId="77777777" w:rsidR="00E475C3" w:rsidRPr="00EF69ED" w:rsidRDefault="00E475C3" w:rsidP="00EF69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365C9"/>
    <w:multiLevelType w:val="multilevel"/>
    <w:tmpl w:val="8B20EE52"/>
    <w:lvl w:ilvl="0">
      <w:start w:val="1"/>
      <w:numFmt w:val="decimal"/>
      <w:suff w:val="space"/>
      <w:lvlText w:val="%1"/>
      <w:lvlJc w:val="left"/>
      <w:pPr>
        <w:ind w:left="360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0" w:hanging="36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3600" w:hanging="36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3600" w:hanging="36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600" w:hanging="36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600" w:hanging="36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3600" w:hanging="360"/>
      </w:pPr>
      <w:rPr>
        <w:rFonts w:hint="default"/>
      </w:rPr>
    </w:lvl>
  </w:abstractNum>
  <w:abstractNum w:abstractNumId="1" w15:restartNumberingAfterBreak="0">
    <w:nsid w:val="059668CA"/>
    <w:multiLevelType w:val="multilevel"/>
    <w:tmpl w:val="FABCCB24"/>
    <w:lvl w:ilvl="0">
      <w:start w:val="1"/>
      <w:numFmt w:val="decimal"/>
      <w:pStyle w:val="Heading1"/>
      <w:suff w:val="space"/>
      <w:lvlText w:val="%1."/>
      <w:lvlJc w:val="left"/>
      <w:pPr>
        <w:ind w:left="4853" w:hanging="533"/>
      </w:pPr>
      <w:rPr>
        <w:rFonts w:asciiTheme="minorHAnsi" w:eastAsiaTheme="majorEastAsia" w:hAnsiTheme="minorHAnsi" w:cstheme="majorBidi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3582" w:hanging="612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77" w:hanging="777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919" w:hanging="919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901093A"/>
    <w:multiLevelType w:val="multilevel"/>
    <w:tmpl w:val="14926470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3" w15:restartNumberingAfterBreak="0">
    <w:nsid w:val="1B1816F8"/>
    <w:multiLevelType w:val="multilevel"/>
    <w:tmpl w:val="D0063216"/>
    <w:lvl w:ilvl="0">
      <w:start w:val="1"/>
      <w:numFmt w:val="bullet"/>
      <w:pStyle w:val="List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794"/>
        </w:tabs>
        <w:ind w:left="794" w:hanging="397"/>
      </w:pPr>
      <w:rPr>
        <w:rFonts w:ascii="Symbol" w:hAnsi="Symbol" w:hint="default"/>
      </w:rPr>
    </w:lvl>
    <w:lvl w:ilvl="2">
      <w:start w:val="1"/>
      <w:numFmt w:val="bullet"/>
      <w:pStyle w:val="ListBullet3"/>
      <w:lvlText w:val="◦"/>
      <w:lvlJc w:val="left"/>
      <w:pPr>
        <w:tabs>
          <w:tab w:val="num" w:pos="1191"/>
        </w:tabs>
        <w:ind w:left="1191" w:hanging="397"/>
      </w:pPr>
      <w:rPr>
        <w:rFonts w:ascii="Georgia" w:hAnsi="Georgia" w:hint="default"/>
      </w:rPr>
    </w:lvl>
    <w:lvl w:ilvl="3">
      <w:start w:val="1"/>
      <w:numFmt w:val="bullet"/>
      <w:pStyle w:val="ListBullet4"/>
      <w:lvlText w:val=""/>
      <w:lvlJc w:val="left"/>
      <w:pPr>
        <w:tabs>
          <w:tab w:val="num" w:pos="1588"/>
        </w:tabs>
        <w:ind w:left="1588" w:hanging="397"/>
      </w:pPr>
      <w:rPr>
        <w:rFonts w:ascii="Symbol" w:hAnsi="Symbol" w:hint="default"/>
      </w:rPr>
    </w:lvl>
    <w:lvl w:ilvl="4">
      <w:start w:val="1"/>
      <w:numFmt w:val="bullet"/>
      <w:pStyle w:val="ListBullet5"/>
      <w:lvlText w:val="~"/>
      <w:lvlJc w:val="left"/>
      <w:pPr>
        <w:tabs>
          <w:tab w:val="num" w:pos="1985"/>
        </w:tabs>
        <w:ind w:left="1985" w:hanging="397"/>
      </w:pPr>
      <w:rPr>
        <w:rFonts w:ascii="Georgia" w:hAnsi="Georgia" w:hint="default"/>
      </w:rPr>
    </w:lvl>
    <w:lvl w:ilvl="5">
      <w:start w:val="1"/>
      <w:numFmt w:val="bullet"/>
      <w:pStyle w:val="ListBullet6"/>
      <w:lvlText w:val=""/>
      <w:lvlJc w:val="left"/>
      <w:pPr>
        <w:tabs>
          <w:tab w:val="num" w:pos="2381"/>
        </w:tabs>
        <w:ind w:left="2381" w:hanging="396"/>
      </w:pPr>
      <w:rPr>
        <w:rFonts w:ascii="Symbol" w:hAnsi="Symbol" w:hint="default"/>
      </w:rPr>
    </w:lvl>
    <w:lvl w:ilvl="6">
      <w:start w:val="1"/>
      <w:numFmt w:val="bullet"/>
      <w:pStyle w:val="ListBullet7"/>
      <w:lvlText w:val=""/>
      <w:lvlJc w:val="left"/>
      <w:pPr>
        <w:tabs>
          <w:tab w:val="num" w:pos="2778"/>
        </w:tabs>
        <w:ind w:left="2778" w:hanging="397"/>
      </w:pPr>
      <w:rPr>
        <w:rFonts w:ascii="Symbol" w:hAnsi="Symbol" w:hint="default"/>
      </w:rPr>
    </w:lvl>
    <w:lvl w:ilvl="7">
      <w:start w:val="1"/>
      <w:numFmt w:val="bullet"/>
      <w:pStyle w:val="ListBullet8"/>
      <w:lvlText w:val="◦"/>
      <w:lvlJc w:val="left"/>
      <w:pPr>
        <w:tabs>
          <w:tab w:val="num" w:pos="3175"/>
        </w:tabs>
        <w:ind w:left="3175" w:hanging="397"/>
      </w:pPr>
      <w:rPr>
        <w:rFonts w:ascii="Georgia" w:hAnsi="Georgia" w:hint="default"/>
      </w:rPr>
    </w:lvl>
    <w:lvl w:ilvl="8">
      <w:start w:val="1"/>
      <w:numFmt w:val="bullet"/>
      <w:pStyle w:val="ListBullet9"/>
      <w:lvlText w:val=""/>
      <w:lvlJc w:val="left"/>
      <w:pPr>
        <w:tabs>
          <w:tab w:val="num" w:pos="3572"/>
        </w:tabs>
        <w:ind w:left="3572" w:hanging="397"/>
      </w:pPr>
      <w:rPr>
        <w:rFonts w:ascii="Symbol" w:hAnsi="Symbol" w:hint="default"/>
      </w:rPr>
    </w:lvl>
  </w:abstractNum>
  <w:abstractNum w:abstractNumId="4" w15:restartNumberingAfterBreak="0">
    <w:nsid w:val="284D39D7"/>
    <w:multiLevelType w:val="multilevel"/>
    <w:tmpl w:val="FFEEEB90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5" w15:restartNumberingAfterBreak="0">
    <w:nsid w:val="37EC16FA"/>
    <w:multiLevelType w:val="multilevel"/>
    <w:tmpl w:val="3DB24056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6" w15:restartNumberingAfterBreak="0">
    <w:nsid w:val="3C043180"/>
    <w:multiLevelType w:val="multilevel"/>
    <w:tmpl w:val="0F30F890"/>
    <w:lvl w:ilvl="0">
      <w:start w:val="1"/>
      <w:numFmt w:val="decimal"/>
      <w:pStyle w:val="ExhibitHeading1"/>
      <w:suff w:val="space"/>
      <w:lvlText w:val="Exhibit %1. -"/>
      <w:lvlJc w:val="left"/>
      <w:pPr>
        <w:ind w:left="0" w:firstLine="0"/>
      </w:pPr>
      <w:rPr>
        <w:rFonts w:asciiTheme="majorHAnsi" w:hAnsiTheme="majorHAnsi" w:hint="default"/>
      </w:rPr>
    </w:lvl>
    <w:lvl w:ilvl="1">
      <w:start w:val="1"/>
      <w:numFmt w:val="decimal"/>
      <w:pStyle w:val="ExhibitHeading2"/>
      <w:suff w:val="space"/>
      <w:lvlText w:val="%1.%2."/>
      <w:lvlJc w:val="left"/>
      <w:pPr>
        <w:ind w:left="612" w:hanging="612"/>
      </w:pPr>
      <w:rPr>
        <w:rFonts w:asciiTheme="majorHAnsi" w:hAnsiTheme="majorHAnsi" w:hint="default"/>
      </w:rPr>
    </w:lvl>
    <w:lvl w:ilvl="2">
      <w:start w:val="1"/>
      <w:numFmt w:val="decimal"/>
      <w:pStyle w:val="ExhibitHeading3"/>
      <w:suff w:val="space"/>
      <w:lvlText w:val="%1.%2.%3."/>
      <w:lvlJc w:val="left"/>
      <w:pPr>
        <w:ind w:left="777" w:hanging="777"/>
      </w:pPr>
      <w:rPr>
        <w:rFonts w:asciiTheme="majorHAnsi" w:hAnsiTheme="majorHAnsi" w:hint="default"/>
      </w:rPr>
    </w:lvl>
    <w:lvl w:ilvl="3">
      <w:start w:val="1"/>
      <w:numFmt w:val="decimal"/>
      <w:pStyle w:val="ExhibitHeading4"/>
      <w:suff w:val="space"/>
      <w:lvlText w:val="%1.%2.%3.%4."/>
      <w:lvlJc w:val="left"/>
      <w:pPr>
        <w:ind w:left="862" w:hanging="862"/>
      </w:pPr>
      <w:rPr>
        <w:rFonts w:asciiTheme="majorHAnsi" w:hAnsiTheme="majorHAnsi" w:hint="default"/>
      </w:rPr>
    </w:lvl>
    <w:lvl w:ilvl="4">
      <w:start w:val="1"/>
      <w:numFmt w:val="decimal"/>
      <w:pStyle w:val="ExhibitHeading5"/>
      <w:suff w:val="space"/>
      <w:lvlText w:val="%1.%2.%3.%4.%5."/>
      <w:lvlJc w:val="left"/>
      <w:pPr>
        <w:ind w:left="919" w:hanging="919"/>
      </w:pPr>
      <w:rPr>
        <w:rFonts w:asciiTheme="majorHAnsi" w:hAnsiTheme="majorHAnsi"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2736"/>
      </w:pPr>
      <w:rPr>
        <w:rFonts w:asciiTheme="majorHAnsi" w:hAnsiTheme="majorHAnsi"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3240"/>
      </w:pPr>
      <w:rPr>
        <w:rFonts w:asciiTheme="majorHAnsi" w:hAnsiTheme="majorHAnsi"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3744"/>
      </w:pPr>
      <w:rPr>
        <w:rFonts w:asciiTheme="majorHAnsi" w:hAnsiTheme="majorHAnsi"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4320"/>
      </w:pPr>
      <w:rPr>
        <w:rFonts w:asciiTheme="majorHAnsi" w:hAnsiTheme="majorHAnsi" w:hint="default"/>
      </w:rPr>
    </w:lvl>
  </w:abstractNum>
  <w:abstractNum w:abstractNumId="7" w15:restartNumberingAfterBreak="0">
    <w:nsid w:val="4B8F7E72"/>
    <w:multiLevelType w:val="multilevel"/>
    <w:tmpl w:val="1A64E298"/>
    <w:lvl w:ilvl="0">
      <w:start w:val="1"/>
      <w:numFmt w:val="decimal"/>
      <w:pStyle w:val="ListNumber"/>
      <w:lvlText w:val="%1."/>
      <w:lvlJc w:val="left"/>
      <w:pPr>
        <w:tabs>
          <w:tab w:val="num" w:pos="397"/>
        </w:tabs>
        <w:ind w:left="397" w:hanging="397"/>
      </w:pPr>
      <w:rPr>
        <w:rFonts w:asciiTheme="minorHAnsi" w:hAnsiTheme="minorHAnsi" w:hint="default"/>
      </w:rPr>
    </w:lvl>
    <w:lvl w:ilvl="1">
      <w:start w:val="1"/>
      <w:numFmt w:val="decimal"/>
      <w:pStyle w:val="ListNumber2"/>
      <w:lvlText w:val="%2."/>
      <w:lvlJc w:val="left"/>
      <w:pPr>
        <w:tabs>
          <w:tab w:val="num" w:pos="794"/>
        </w:tabs>
        <w:ind w:left="794" w:hanging="397"/>
      </w:pPr>
      <w:rPr>
        <w:rFonts w:asciiTheme="minorHAnsi" w:hAnsiTheme="minorHAnsi" w:hint="default"/>
      </w:rPr>
    </w:lvl>
    <w:lvl w:ilvl="2">
      <w:start w:val="1"/>
      <w:numFmt w:val="decimal"/>
      <w:pStyle w:val="ListNumber3"/>
      <w:lvlText w:val="%3."/>
      <w:lvlJc w:val="left"/>
      <w:pPr>
        <w:tabs>
          <w:tab w:val="num" w:pos="1191"/>
        </w:tabs>
        <w:ind w:left="1191" w:hanging="397"/>
      </w:pPr>
      <w:rPr>
        <w:rFonts w:asciiTheme="minorHAnsi" w:hAnsiTheme="minorHAnsi" w:hint="default"/>
      </w:rPr>
    </w:lvl>
    <w:lvl w:ilvl="3">
      <w:start w:val="1"/>
      <w:numFmt w:val="decimal"/>
      <w:pStyle w:val="ListNumber4"/>
      <w:lvlText w:val="%4."/>
      <w:lvlJc w:val="left"/>
      <w:pPr>
        <w:tabs>
          <w:tab w:val="num" w:pos="1644"/>
        </w:tabs>
        <w:ind w:left="1644" w:hanging="453"/>
      </w:pPr>
      <w:rPr>
        <w:rFonts w:asciiTheme="minorHAnsi" w:hAnsiTheme="minorHAnsi" w:hint="default"/>
      </w:rPr>
    </w:lvl>
    <w:lvl w:ilvl="4">
      <w:start w:val="1"/>
      <w:numFmt w:val="decimal"/>
      <w:pStyle w:val="ListNumber5"/>
      <w:lvlText w:val="%5."/>
      <w:lvlJc w:val="left"/>
      <w:pPr>
        <w:tabs>
          <w:tab w:val="num" w:pos="1985"/>
        </w:tabs>
        <w:ind w:left="1985" w:hanging="341"/>
      </w:pPr>
      <w:rPr>
        <w:rFonts w:asciiTheme="minorHAnsi" w:hAnsiTheme="minorHAnsi"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381"/>
        </w:tabs>
        <w:ind w:left="2381" w:hanging="396"/>
      </w:pPr>
      <w:rPr>
        <w:rFonts w:asciiTheme="minorHAnsi" w:hAnsiTheme="minorHAnsi" w:hint="default"/>
      </w:rPr>
    </w:lvl>
    <w:lvl w:ilvl="6">
      <w:start w:val="1"/>
      <w:numFmt w:val="decimal"/>
      <w:pStyle w:val="ListNumber7"/>
      <w:lvlText w:val="%7."/>
      <w:lvlJc w:val="left"/>
      <w:pPr>
        <w:tabs>
          <w:tab w:val="num" w:pos="2778"/>
        </w:tabs>
        <w:ind w:left="2778" w:hanging="397"/>
      </w:pPr>
      <w:rPr>
        <w:rFonts w:asciiTheme="minorHAnsi" w:hAnsiTheme="minorHAnsi" w:hint="default"/>
      </w:rPr>
    </w:lvl>
    <w:lvl w:ilvl="7">
      <w:start w:val="1"/>
      <w:numFmt w:val="decimal"/>
      <w:pStyle w:val="ListNumber8"/>
      <w:lvlText w:val="%8."/>
      <w:lvlJc w:val="left"/>
      <w:pPr>
        <w:tabs>
          <w:tab w:val="num" w:pos="3175"/>
        </w:tabs>
        <w:ind w:left="3175" w:hanging="397"/>
      </w:pPr>
      <w:rPr>
        <w:rFonts w:asciiTheme="minorHAnsi" w:hAnsiTheme="minorHAnsi" w:hint="default"/>
      </w:rPr>
    </w:lvl>
    <w:lvl w:ilvl="8">
      <w:start w:val="1"/>
      <w:numFmt w:val="decimal"/>
      <w:pStyle w:val="ListNumber9"/>
      <w:lvlText w:val="%9."/>
      <w:lvlJc w:val="left"/>
      <w:pPr>
        <w:tabs>
          <w:tab w:val="num" w:pos="3572"/>
        </w:tabs>
        <w:ind w:left="3572" w:hanging="397"/>
      </w:pPr>
      <w:rPr>
        <w:rFonts w:asciiTheme="minorHAnsi" w:hAnsiTheme="minorHAnsi" w:hint="default"/>
      </w:rPr>
    </w:lvl>
  </w:abstractNum>
  <w:abstractNum w:abstractNumId="8" w15:restartNumberingAfterBreak="0">
    <w:nsid w:val="591B384E"/>
    <w:multiLevelType w:val="multilevel"/>
    <w:tmpl w:val="CA1AF08C"/>
    <w:lvl w:ilvl="0">
      <w:start w:val="1"/>
      <w:numFmt w:val="lowerRoman"/>
      <w:pStyle w:val="ListRoman"/>
      <w:lvlText w:val="%1."/>
      <w:lvlJc w:val="left"/>
      <w:pPr>
        <w:tabs>
          <w:tab w:val="num" w:pos="397"/>
        </w:tabs>
        <w:ind w:left="397" w:hanging="397"/>
      </w:pPr>
      <w:rPr>
        <w:rFonts w:asciiTheme="minorHAnsi" w:hAnsiTheme="minorHAnsi" w:hint="default"/>
      </w:rPr>
    </w:lvl>
    <w:lvl w:ilvl="1">
      <w:start w:val="1"/>
      <w:numFmt w:val="lowerRoman"/>
      <w:pStyle w:val="ListRoman2"/>
      <w:lvlText w:val="%2."/>
      <w:lvlJc w:val="left"/>
      <w:pPr>
        <w:tabs>
          <w:tab w:val="num" w:pos="794"/>
        </w:tabs>
        <w:ind w:left="794" w:hanging="397"/>
      </w:pPr>
      <w:rPr>
        <w:rFonts w:asciiTheme="minorHAnsi" w:hAnsiTheme="minorHAnsi" w:hint="default"/>
      </w:rPr>
    </w:lvl>
    <w:lvl w:ilvl="2">
      <w:start w:val="1"/>
      <w:numFmt w:val="lowerRoman"/>
      <w:pStyle w:val="ListRoman3"/>
      <w:lvlText w:val="%3."/>
      <w:lvlJc w:val="left"/>
      <w:pPr>
        <w:tabs>
          <w:tab w:val="num" w:pos="1191"/>
        </w:tabs>
        <w:ind w:left="1191" w:hanging="397"/>
      </w:pPr>
      <w:rPr>
        <w:rFonts w:asciiTheme="minorHAnsi" w:hAnsiTheme="minorHAnsi" w:hint="default"/>
      </w:rPr>
    </w:lvl>
    <w:lvl w:ilvl="3">
      <w:start w:val="1"/>
      <w:numFmt w:val="lowerRoman"/>
      <w:pStyle w:val="ListRoman4"/>
      <w:lvlText w:val="%4."/>
      <w:lvlJc w:val="left"/>
      <w:pPr>
        <w:tabs>
          <w:tab w:val="num" w:pos="1588"/>
        </w:tabs>
        <w:ind w:left="1588" w:hanging="397"/>
      </w:pPr>
      <w:rPr>
        <w:rFonts w:asciiTheme="minorHAnsi" w:hAnsiTheme="minorHAnsi" w:hint="default"/>
      </w:rPr>
    </w:lvl>
    <w:lvl w:ilvl="4">
      <w:start w:val="1"/>
      <w:numFmt w:val="lowerRoman"/>
      <w:pStyle w:val="ListRoman5"/>
      <w:lvlText w:val="%5."/>
      <w:lvlJc w:val="left"/>
      <w:pPr>
        <w:tabs>
          <w:tab w:val="num" w:pos="1985"/>
        </w:tabs>
        <w:ind w:left="1985" w:hanging="397"/>
      </w:pPr>
      <w:rPr>
        <w:rFonts w:asciiTheme="minorHAnsi" w:hAnsiTheme="minorHAnsi" w:hint="default"/>
      </w:rPr>
    </w:lvl>
    <w:lvl w:ilvl="5">
      <w:start w:val="1"/>
      <w:numFmt w:val="lowerRoman"/>
      <w:pStyle w:val="ListRoman6"/>
      <w:lvlText w:val="%6."/>
      <w:lvlJc w:val="left"/>
      <w:pPr>
        <w:tabs>
          <w:tab w:val="num" w:pos="2381"/>
        </w:tabs>
        <w:ind w:left="2382" w:hanging="397"/>
      </w:pPr>
      <w:rPr>
        <w:rFonts w:asciiTheme="minorHAnsi" w:hAnsiTheme="minorHAnsi" w:hint="default"/>
      </w:rPr>
    </w:lvl>
    <w:lvl w:ilvl="6">
      <w:start w:val="1"/>
      <w:numFmt w:val="lowerRoman"/>
      <w:pStyle w:val="ListRoman7"/>
      <w:lvlText w:val="%7."/>
      <w:lvlJc w:val="left"/>
      <w:pPr>
        <w:tabs>
          <w:tab w:val="num" w:pos="2778"/>
        </w:tabs>
        <w:ind w:left="2779" w:hanging="397"/>
      </w:pPr>
      <w:rPr>
        <w:rFonts w:asciiTheme="minorHAnsi" w:hAnsiTheme="minorHAnsi" w:hint="default"/>
      </w:rPr>
    </w:lvl>
    <w:lvl w:ilvl="7">
      <w:start w:val="1"/>
      <w:numFmt w:val="lowerRoman"/>
      <w:pStyle w:val="ListRoman8"/>
      <w:lvlText w:val="%8."/>
      <w:lvlJc w:val="left"/>
      <w:pPr>
        <w:tabs>
          <w:tab w:val="num" w:pos="3175"/>
        </w:tabs>
        <w:ind w:left="3176" w:hanging="397"/>
      </w:pPr>
      <w:rPr>
        <w:rFonts w:asciiTheme="minorHAnsi" w:hAnsiTheme="minorHAnsi" w:hint="default"/>
      </w:rPr>
    </w:lvl>
    <w:lvl w:ilvl="8">
      <w:start w:val="1"/>
      <w:numFmt w:val="lowerRoman"/>
      <w:pStyle w:val="ListRoman9"/>
      <w:lvlText w:val="%9."/>
      <w:lvlJc w:val="left"/>
      <w:pPr>
        <w:tabs>
          <w:tab w:val="num" w:pos="3572"/>
        </w:tabs>
        <w:ind w:left="3573" w:hanging="397"/>
      </w:pPr>
      <w:rPr>
        <w:rFonts w:asciiTheme="minorHAnsi" w:hAnsiTheme="minorHAnsi" w:hint="default"/>
      </w:rPr>
    </w:lvl>
  </w:abstractNum>
  <w:abstractNum w:abstractNumId="9" w15:restartNumberingAfterBreak="0">
    <w:nsid w:val="6C9C6C87"/>
    <w:multiLevelType w:val="multilevel"/>
    <w:tmpl w:val="F9445A90"/>
    <w:lvl w:ilvl="0">
      <w:start w:val="1"/>
      <w:numFmt w:val="lowerLetter"/>
      <w:pStyle w:val="ListAlpha"/>
      <w:lvlText w:val="%1."/>
      <w:lvlJc w:val="left"/>
      <w:pPr>
        <w:tabs>
          <w:tab w:val="num" w:pos="397"/>
        </w:tabs>
        <w:ind w:left="397" w:hanging="397"/>
      </w:pPr>
      <w:rPr>
        <w:rFonts w:asciiTheme="minorHAnsi" w:hAnsiTheme="minorHAnsi" w:hint="default"/>
        <w:sz w:val="20"/>
      </w:rPr>
    </w:lvl>
    <w:lvl w:ilvl="1">
      <w:start w:val="1"/>
      <w:numFmt w:val="lowerLetter"/>
      <w:pStyle w:val="ListAlpha2"/>
      <w:lvlText w:val="%2."/>
      <w:lvlJc w:val="left"/>
      <w:pPr>
        <w:tabs>
          <w:tab w:val="num" w:pos="794"/>
        </w:tabs>
        <w:ind w:left="794" w:hanging="397"/>
      </w:pPr>
      <w:rPr>
        <w:rFonts w:asciiTheme="minorHAnsi" w:hAnsiTheme="minorHAnsi" w:hint="default"/>
      </w:rPr>
    </w:lvl>
    <w:lvl w:ilvl="2">
      <w:start w:val="1"/>
      <w:numFmt w:val="lowerLetter"/>
      <w:pStyle w:val="ListAlpha3"/>
      <w:lvlText w:val="%3."/>
      <w:lvlJc w:val="left"/>
      <w:pPr>
        <w:tabs>
          <w:tab w:val="num" w:pos="1191"/>
        </w:tabs>
        <w:ind w:left="1191" w:hanging="397"/>
      </w:pPr>
      <w:rPr>
        <w:rFonts w:asciiTheme="minorHAnsi" w:hAnsiTheme="minorHAnsi" w:hint="default"/>
      </w:rPr>
    </w:lvl>
    <w:lvl w:ilvl="3">
      <w:start w:val="1"/>
      <w:numFmt w:val="lowerLetter"/>
      <w:pStyle w:val="ListAlpha4"/>
      <w:lvlText w:val="%4."/>
      <w:lvlJc w:val="left"/>
      <w:pPr>
        <w:tabs>
          <w:tab w:val="num" w:pos="1588"/>
        </w:tabs>
        <w:ind w:left="1588" w:hanging="397"/>
      </w:pPr>
      <w:rPr>
        <w:rFonts w:asciiTheme="minorHAnsi" w:hAnsiTheme="minorHAnsi" w:hint="default"/>
      </w:rPr>
    </w:lvl>
    <w:lvl w:ilvl="4">
      <w:start w:val="1"/>
      <w:numFmt w:val="lowerLetter"/>
      <w:pStyle w:val="ListAlpha5"/>
      <w:lvlText w:val="%5."/>
      <w:lvlJc w:val="left"/>
      <w:pPr>
        <w:tabs>
          <w:tab w:val="num" w:pos="1985"/>
        </w:tabs>
        <w:ind w:left="1985" w:hanging="397"/>
      </w:pPr>
      <w:rPr>
        <w:rFonts w:asciiTheme="minorHAnsi" w:hAnsiTheme="minorHAnsi"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381"/>
        </w:tabs>
        <w:ind w:left="2381" w:hanging="396"/>
      </w:pPr>
      <w:rPr>
        <w:rFonts w:asciiTheme="minorHAnsi" w:hAnsiTheme="minorHAnsi" w:hint="default"/>
      </w:rPr>
    </w:lvl>
    <w:lvl w:ilvl="6">
      <w:start w:val="1"/>
      <w:numFmt w:val="lowerLetter"/>
      <w:pStyle w:val="ListAlpha7"/>
      <w:lvlText w:val="%7."/>
      <w:lvlJc w:val="left"/>
      <w:pPr>
        <w:tabs>
          <w:tab w:val="num" w:pos="2778"/>
        </w:tabs>
        <w:ind w:left="2778" w:hanging="397"/>
      </w:pPr>
      <w:rPr>
        <w:rFonts w:asciiTheme="minorHAnsi" w:hAnsiTheme="minorHAnsi" w:hint="default"/>
      </w:rPr>
    </w:lvl>
    <w:lvl w:ilvl="7">
      <w:start w:val="1"/>
      <w:numFmt w:val="lowerLetter"/>
      <w:pStyle w:val="ListAlpha8"/>
      <w:lvlText w:val="%8."/>
      <w:lvlJc w:val="left"/>
      <w:pPr>
        <w:tabs>
          <w:tab w:val="num" w:pos="3175"/>
        </w:tabs>
        <w:ind w:left="3175" w:hanging="397"/>
      </w:pPr>
      <w:rPr>
        <w:rFonts w:asciiTheme="minorHAnsi" w:hAnsiTheme="minorHAnsi" w:hint="default"/>
      </w:rPr>
    </w:lvl>
    <w:lvl w:ilvl="8">
      <w:start w:val="1"/>
      <w:numFmt w:val="lowerLetter"/>
      <w:pStyle w:val="ListAlpha9"/>
      <w:lvlText w:val="%9."/>
      <w:lvlJc w:val="left"/>
      <w:pPr>
        <w:tabs>
          <w:tab w:val="num" w:pos="3572"/>
        </w:tabs>
        <w:ind w:left="3572" w:hanging="397"/>
      </w:pPr>
      <w:rPr>
        <w:rFonts w:asciiTheme="minorHAnsi" w:hAnsiTheme="minorHAnsi" w:hint="default"/>
      </w:rPr>
    </w:lvl>
  </w:abstractNum>
  <w:abstractNum w:abstractNumId="10" w15:restartNumberingAfterBreak="0">
    <w:nsid w:val="6FF96C1B"/>
    <w:multiLevelType w:val="multilevel"/>
    <w:tmpl w:val="52B08634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73DC01A6"/>
    <w:multiLevelType w:val="hybridMultilevel"/>
    <w:tmpl w:val="F132A916"/>
    <w:lvl w:ilvl="0" w:tplc="12D841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DCFA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ECCEB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CE67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EADC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7205A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3813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0AF0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6B7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2871BD"/>
    <w:multiLevelType w:val="multilevel"/>
    <w:tmpl w:val="5AD4CF96"/>
    <w:lvl w:ilvl="0">
      <w:start w:val="1"/>
      <w:numFmt w:val="upperLetter"/>
      <w:pStyle w:val="AppendixHeading1"/>
      <w:suff w:val="space"/>
      <w:lvlText w:val="Appendix %1. -"/>
      <w:lvlJc w:val="left"/>
      <w:rPr>
        <w:rFonts w:asciiTheme="minorHAnsi" w:hAnsiTheme="minorHAnsi" w:cs="Times New Roman" w:hint="default"/>
        <w:b/>
        <w:bCs w:val="0"/>
        <w:i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ppendixHeading2"/>
      <w:suff w:val="space"/>
      <w:lvlText w:val="%1.%2."/>
      <w:lvlJc w:val="left"/>
      <w:pPr>
        <w:ind w:left="612" w:hanging="612"/>
      </w:pPr>
      <w:rPr>
        <w:rFonts w:hint="default"/>
      </w:rPr>
    </w:lvl>
    <w:lvl w:ilvl="2">
      <w:start w:val="1"/>
      <w:numFmt w:val="decimal"/>
      <w:pStyle w:val="AppendixHeading3"/>
      <w:suff w:val="space"/>
      <w:lvlText w:val="%1.%2.%3."/>
      <w:lvlJc w:val="left"/>
      <w:pPr>
        <w:ind w:left="777" w:hanging="777"/>
      </w:pPr>
      <w:rPr>
        <w:rFonts w:hint="default"/>
      </w:rPr>
    </w:lvl>
    <w:lvl w:ilvl="3">
      <w:start w:val="1"/>
      <w:numFmt w:val="decimal"/>
      <w:pStyle w:val="AppendixHeading4"/>
      <w:suff w:val="space"/>
      <w:lvlText w:val="%1.%2.%3.%4."/>
      <w:lvlJc w:val="left"/>
      <w:pPr>
        <w:ind w:left="862" w:hanging="862"/>
      </w:pPr>
      <w:rPr>
        <w:rFonts w:hint="default"/>
      </w:rPr>
    </w:lvl>
    <w:lvl w:ilvl="4">
      <w:start w:val="1"/>
      <w:numFmt w:val="decimal"/>
      <w:pStyle w:val="AppendixHeading5"/>
      <w:suff w:val="space"/>
      <w:lvlText w:val="%1.%2.%3.%4.%5."/>
      <w:lvlJc w:val="left"/>
      <w:pPr>
        <w:ind w:left="919" w:hanging="919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2736" w:hanging="2736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3240" w:hanging="324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374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4320" w:hanging="4320"/>
      </w:pPr>
      <w:rPr>
        <w:rFonts w:hint="default"/>
      </w:rPr>
    </w:lvl>
  </w:abstractNum>
  <w:num w:numId="1" w16cid:durableId="2056616912">
    <w:abstractNumId w:val="4"/>
  </w:num>
  <w:num w:numId="2" w16cid:durableId="2053142280">
    <w:abstractNumId w:val="2"/>
  </w:num>
  <w:num w:numId="3" w16cid:durableId="948316428">
    <w:abstractNumId w:val="0"/>
  </w:num>
  <w:num w:numId="4" w16cid:durableId="1002270580">
    <w:abstractNumId w:val="10"/>
  </w:num>
  <w:num w:numId="5" w16cid:durableId="1774279490">
    <w:abstractNumId w:val="5"/>
  </w:num>
  <w:num w:numId="6" w16cid:durableId="1193112959">
    <w:abstractNumId w:val="11"/>
  </w:num>
  <w:num w:numId="7" w16cid:durableId="239367266">
    <w:abstractNumId w:val="1"/>
  </w:num>
  <w:num w:numId="8" w16cid:durableId="557131931">
    <w:abstractNumId w:val="9"/>
  </w:num>
  <w:num w:numId="9" w16cid:durableId="295448976">
    <w:abstractNumId w:val="3"/>
  </w:num>
  <w:num w:numId="10" w16cid:durableId="1297879569">
    <w:abstractNumId w:val="7"/>
  </w:num>
  <w:num w:numId="11" w16cid:durableId="2051225802">
    <w:abstractNumId w:val="8"/>
  </w:num>
  <w:num w:numId="12" w16cid:durableId="182059051">
    <w:abstractNumId w:val="12"/>
  </w:num>
  <w:num w:numId="13" w16cid:durableId="1963685284">
    <w:abstractNumId w:val="12"/>
  </w:num>
  <w:num w:numId="14" w16cid:durableId="738138582">
    <w:abstractNumId w:val="12"/>
  </w:num>
  <w:num w:numId="15" w16cid:durableId="1708139601">
    <w:abstractNumId w:val="12"/>
  </w:num>
  <w:num w:numId="16" w16cid:durableId="1950039159">
    <w:abstractNumId w:val="12"/>
  </w:num>
  <w:num w:numId="17" w16cid:durableId="1557353267">
    <w:abstractNumId w:val="6"/>
  </w:num>
  <w:num w:numId="18" w16cid:durableId="176581646">
    <w:abstractNumId w:val="6"/>
  </w:num>
  <w:num w:numId="19" w16cid:durableId="1052463958">
    <w:abstractNumId w:val="6"/>
  </w:num>
  <w:num w:numId="20" w16cid:durableId="1189023647">
    <w:abstractNumId w:val="6"/>
  </w:num>
  <w:num w:numId="21" w16cid:durableId="1980113055">
    <w:abstractNumId w:val="6"/>
  </w:num>
  <w:num w:numId="22" w16cid:durableId="1035885933">
    <w:abstractNumId w:val="12"/>
  </w:num>
  <w:num w:numId="23" w16cid:durableId="348341176">
    <w:abstractNumId w:val="12"/>
  </w:num>
  <w:num w:numId="24" w16cid:durableId="1460613434">
    <w:abstractNumId w:val="12"/>
  </w:num>
  <w:num w:numId="25" w16cid:durableId="763723567">
    <w:abstractNumId w:val="12"/>
  </w:num>
  <w:num w:numId="26" w16cid:durableId="953361564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autoHyphenation/>
  <w:drawingGridHorizontalSpacing w:val="868"/>
  <w:drawingGridVerticalSpacing w:val="82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lour Palette" w:val="PwC Burgundy"/>
    <w:docVar w:name="Disclaimer" w:val="None"/>
    <w:docVar w:name="LanguageId" w:val="English (U.S.)"/>
    <w:docVar w:name="Privilege Stamp" w:val="None"/>
  </w:docVars>
  <w:rsids>
    <w:rsidRoot w:val="00253C51"/>
    <w:rsid w:val="00002F9D"/>
    <w:rsid w:val="000035F4"/>
    <w:rsid w:val="0000643E"/>
    <w:rsid w:val="00011C3C"/>
    <w:rsid w:val="00020C71"/>
    <w:rsid w:val="00022B14"/>
    <w:rsid w:val="00025E34"/>
    <w:rsid w:val="00026719"/>
    <w:rsid w:val="00031805"/>
    <w:rsid w:val="00033405"/>
    <w:rsid w:val="00034654"/>
    <w:rsid w:val="0003631B"/>
    <w:rsid w:val="00037394"/>
    <w:rsid w:val="000378DF"/>
    <w:rsid w:val="00043D18"/>
    <w:rsid w:val="0005392F"/>
    <w:rsid w:val="00061BCD"/>
    <w:rsid w:val="00062C06"/>
    <w:rsid w:val="0006331D"/>
    <w:rsid w:val="00063AD2"/>
    <w:rsid w:val="00063F2F"/>
    <w:rsid w:val="00065C95"/>
    <w:rsid w:val="00066D10"/>
    <w:rsid w:val="000722BF"/>
    <w:rsid w:val="00072433"/>
    <w:rsid w:val="000768F2"/>
    <w:rsid w:val="00077679"/>
    <w:rsid w:val="00077B9F"/>
    <w:rsid w:val="000846D8"/>
    <w:rsid w:val="00085424"/>
    <w:rsid w:val="000857E3"/>
    <w:rsid w:val="000872D5"/>
    <w:rsid w:val="00087CA3"/>
    <w:rsid w:val="00087ED9"/>
    <w:rsid w:val="000927DB"/>
    <w:rsid w:val="000A01C1"/>
    <w:rsid w:val="000A205A"/>
    <w:rsid w:val="000A2E26"/>
    <w:rsid w:val="000B54C8"/>
    <w:rsid w:val="000B6286"/>
    <w:rsid w:val="000B7A64"/>
    <w:rsid w:val="000C06E8"/>
    <w:rsid w:val="000C0985"/>
    <w:rsid w:val="000C3F81"/>
    <w:rsid w:val="000C557D"/>
    <w:rsid w:val="000D0DFA"/>
    <w:rsid w:val="000D335E"/>
    <w:rsid w:val="000D35DE"/>
    <w:rsid w:val="000D5BDB"/>
    <w:rsid w:val="000D69C5"/>
    <w:rsid w:val="000E4C13"/>
    <w:rsid w:val="000E6EB2"/>
    <w:rsid w:val="000F0A2F"/>
    <w:rsid w:val="000F354B"/>
    <w:rsid w:val="000F4870"/>
    <w:rsid w:val="001024C2"/>
    <w:rsid w:val="00104299"/>
    <w:rsid w:val="00105A49"/>
    <w:rsid w:val="001135EF"/>
    <w:rsid w:val="001155C4"/>
    <w:rsid w:val="001179ED"/>
    <w:rsid w:val="00121ADC"/>
    <w:rsid w:val="001250C7"/>
    <w:rsid w:val="00130C1F"/>
    <w:rsid w:val="00131E86"/>
    <w:rsid w:val="001326B6"/>
    <w:rsid w:val="001328F3"/>
    <w:rsid w:val="001333A5"/>
    <w:rsid w:val="001338E4"/>
    <w:rsid w:val="0013406F"/>
    <w:rsid w:val="00137333"/>
    <w:rsid w:val="00143ED2"/>
    <w:rsid w:val="00146E2F"/>
    <w:rsid w:val="0015157B"/>
    <w:rsid w:val="00153D71"/>
    <w:rsid w:val="0015442A"/>
    <w:rsid w:val="00154CD1"/>
    <w:rsid w:val="00157D8F"/>
    <w:rsid w:val="00160984"/>
    <w:rsid w:val="00164E65"/>
    <w:rsid w:val="00165144"/>
    <w:rsid w:val="001655EF"/>
    <w:rsid w:val="001658CC"/>
    <w:rsid w:val="001675D8"/>
    <w:rsid w:val="001700D2"/>
    <w:rsid w:val="00176305"/>
    <w:rsid w:val="0018030B"/>
    <w:rsid w:val="00181AE6"/>
    <w:rsid w:val="001841AD"/>
    <w:rsid w:val="0018510A"/>
    <w:rsid w:val="0018587C"/>
    <w:rsid w:val="00187559"/>
    <w:rsid w:val="001A119B"/>
    <w:rsid w:val="001A512D"/>
    <w:rsid w:val="001B5112"/>
    <w:rsid w:val="001B61D8"/>
    <w:rsid w:val="001C0010"/>
    <w:rsid w:val="001C0397"/>
    <w:rsid w:val="001C1B01"/>
    <w:rsid w:val="001C41C9"/>
    <w:rsid w:val="001C4D47"/>
    <w:rsid w:val="001D1450"/>
    <w:rsid w:val="001F5CC5"/>
    <w:rsid w:val="00200FCC"/>
    <w:rsid w:val="00202398"/>
    <w:rsid w:val="00204BBA"/>
    <w:rsid w:val="00205AF3"/>
    <w:rsid w:val="002103F4"/>
    <w:rsid w:val="00210EB2"/>
    <w:rsid w:val="00211F85"/>
    <w:rsid w:val="0021323A"/>
    <w:rsid w:val="00214C82"/>
    <w:rsid w:val="00214F61"/>
    <w:rsid w:val="00221B89"/>
    <w:rsid w:val="002235E5"/>
    <w:rsid w:val="00225866"/>
    <w:rsid w:val="00226C88"/>
    <w:rsid w:val="00226E28"/>
    <w:rsid w:val="0023357F"/>
    <w:rsid w:val="00245159"/>
    <w:rsid w:val="00252607"/>
    <w:rsid w:val="00253C51"/>
    <w:rsid w:val="00253D3E"/>
    <w:rsid w:val="00255891"/>
    <w:rsid w:val="00260708"/>
    <w:rsid w:val="00262E85"/>
    <w:rsid w:val="0026398D"/>
    <w:rsid w:val="00271A60"/>
    <w:rsid w:val="002777B7"/>
    <w:rsid w:val="00277D81"/>
    <w:rsid w:val="00282CFC"/>
    <w:rsid w:val="00283960"/>
    <w:rsid w:val="002840BE"/>
    <w:rsid w:val="00284A52"/>
    <w:rsid w:val="00284AD8"/>
    <w:rsid w:val="00287442"/>
    <w:rsid w:val="00293282"/>
    <w:rsid w:val="002953A4"/>
    <w:rsid w:val="00295ED6"/>
    <w:rsid w:val="002A1FD2"/>
    <w:rsid w:val="002A460E"/>
    <w:rsid w:val="002A496D"/>
    <w:rsid w:val="002B0490"/>
    <w:rsid w:val="002B2545"/>
    <w:rsid w:val="002B3381"/>
    <w:rsid w:val="002B35A0"/>
    <w:rsid w:val="002B5577"/>
    <w:rsid w:val="002C241A"/>
    <w:rsid w:val="002C37CF"/>
    <w:rsid w:val="002C507B"/>
    <w:rsid w:val="002D62FD"/>
    <w:rsid w:val="002D6331"/>
    <w:rsid w:val="002E03D3"/>
    <w:rsid w:val="002E0644"/>
    <w:rsid w:val="002E2573"/>
    <w:rsid w:val="002E2589"/>
    <w:rsid w:val="002E325B"/>
    <w:rsid w:val="002E5A37"/>
    <w:rsid w:val="002E5DA3"/>
    <w:rsid w:val="002F015D"/>
    <w:rsid w:val="002F07C1"/>
    <w:rsid w:val="002F137A"/>
    <w:rsid w:val="002F196E"/>
    <w:rsid w:val="002F2A31"/>
    <w:rsid w:val="002F62A4"/>
    <w:rsid w:val="002F73A3"/>
    <w:rsid w:val="003021ED"/>
    <w:rsid w:val="003026B9"/>
    <w:rsid w:val="00302CE0"/>
    <w:rsid w:val="00304E97"/>
    <w:rsid w:val="00305375"/>
    <w:rsid w:val="0031231B"/>
    <w:rsid w:val="0032143C"/>
    <w:rsid w:val="003222CA"/>
    <w:rsid w:val="003222E5"/>
    <w:rsid w:val="00326558"/>
    <w:rsid w:val="0033061C"/>
    <w:rsid w:val="0033247A"/>
    <w:rsid w:val="00334031"/>
    <w:rsid w:val="00335ACF"/>
    <w:rsid w:val="003369C9"/>
    <w:rsid w:val="003400DA"/>
    <w:rsid w:val="00340DB7"/>
    <w:rsid w:val="00343656"/>
    <w:rsid w:val="00344EE3"/>
    <w:rsid w:val="003451A7"/>
    <w:rsid w:val="00346322"/>
    <w:rsid w:val="003478AC"/>
    <w:rsid w:val="00350624"/>
    <w:rsid w:val="0035067D"/>
    <w:rsid w:val="00351F9F"/>
    <w:rsid w:val="003543C4"/>
    <w:rsid w:val="00357749"/>
    <w:rsid w:val="00361945"/>
    <w:rsid w:val="00362B2A"/>
    <w:rsid w:val="00363868"/>
    <w:rsid w:val="00363EA3"/>
    <w:rsid w:val="003644BD"/>
    <w:rsid w:val="003677E8"/>
    <w:rsid w:val="00374297"/>
    <w:rsid w:val="00374BF2"/>
    <w:rsid w:val="00375093"/>
    <w:rsid w:val="003753AE"/>
    <w:rsid w:val="003857A7"/>
    <w:rsid w:val="0038632F"/>
    <w:rsid w:val="003867A0"/>
    <w:rsid w:val="00391BDA"/>
    <w:rsid w:val="00391C05"/>
    <w:rsid w:val="00393C69"/>
    <w:rsid w:val="0039420A"/>
    <w:rsid w:val="00394267"/>
    <w:rsid w:val="0039672F"/>
    <w:rsid w:val="00397875"/>
    <w:rsid w:val="003A154E"/>
    <w:rsid w:val="003A24BF"/>
    <w:rsid w:val="003A4E34"/>
    <w:rsid w:val="003A6C30"/>
    <w:rsid w:val="003B1999"/>
    <w:rsid w:val="003C10C5"/>
    <w:rsid w:val="003C12B6"/>
    <w:rsid w:val="003C4D9D"/>
    <w:rsid w:val="003C5681"/>
    <w:rsid w:val="003C5C22"/>
    <w:rsid w:val="003C7BDA"/>
    <w:rsid w:val="003D2BD9"/>
    <w:rsid w:val="003D5C64"/>
    <w:rsid w:val="003D7404"/>
    <w:rsid w:val="003D7D50"/>
    <w:rsid w:val="003E65C2"/>
    <w:rsid w:val="003E68B5"/>
    <w:rsid w:val="003F17F3"/>
    <w:rsid w:val="003F2BD7"/>
    <w:rsid w:val="003F577E"/>
    <w:rsid w:val="003F5A3F"/>
    <w:rsid w:val="003F63EE"/>
    <w:rsid w:val="003F716B"/>
    <w:rsid w:val="0040382A"/>
    <w:rsid w:val="00403FD1"/>
    <w:rsid w:val="004040BF"/>
    <w:rsid w:val="00413328"/>
    <w:rsid w:val="00415490"/>
    <w:rsid w:val="0041551E"/>
    <w:rsid w:val="00416755"/>
    <w:rsid w:val="00420FCD"/>
    <w:rsid w:val="004210CB"/>
    <w:rsid w:val="004258F3"/>
    <w:rsid w:val="00431DEA"/>
    <w:rsid w:val="004335C1"/>
    <w:rsid w:val="00433F7D"/>
    <w:rsid w:val="004362D4"/>
    <w:rsid w:val="00436856"/>
    <w:rsid w:val="00436B67"/>
    <w:rsid w:val="00437365"/>
    <w:rsid w:val="00440730"/>
    <w:rsid w:val="004412AA"/>
    <w:rsid w:val="00443B57"/>
    <w:rsid w:val="00444567"/>
    <w:rsid w:val="00447552"/>
    <w:rsid w:val="004532D6"/>
    <w:rsid w:val="00453FA7"/>
    <w:rsid w:val="00454DB6"/>
    <w:rsid w:val="004555B5"/>
    <w:rsid w:val="00455869"/>
    <w:rsid w:val="004568CE"/>
    <w:rsid w:val="00462B57"/>
    <w:rsid w:val="00464B7B"/>
    <w:rsid w:val="00472ECA"/>
    <w:rsid w:val="00473FBD"/>
    <w:rsid w:val="004744A3"/>
    <w:rsid w:val="004773CC"/>
    <w:rsid w:val="00482349"/>
    <w:rsid w:val="00482FE1"/>
    <w:rsid w:val="004876DC"/>
    <w:rsid w:val="00491EAE"/>
    <w:rsid w:val="00492ABE"/>
    <w:rsid w:val="00494379"/>
    <w:rsid w:val="004957AF"/>
    <w:rsid w:val="00497DDF"/>
    <w:rsid w:val="004A0EC4"/>
    <w:rsid w:val="004A1825"/>
    <w:rsid w:val="004B0B7A"/>
    <w:rsid w:val="004B29C0"/>
    <w:rsid w:val="004B5337"/>
    <w:rsid w:val="004B7858"/>
    <w:rsid w:val="004C0C56"/>
    <w:rsid w:val="004C140A"/>
    <w:rsid w:val="004C1F6A"/>
    <w:rsid w:val="004C2AAC"/>
    <w:rsid w:val="004C6647"/>
    <w:rsid w:val="004D430C"/>
    <w:rsid w:val="004D4349"/>
    <w:rsid w:val="004E1D8B"/>
    <w:rsid w:val="004E425A"/>
    <w:rsid w:val="004E537C"/>
    <w:rsid w:val="004F2AC1"/>
    <w:rsid w:val="004F2E43"/>
    <w:rsid w:val="004F67DE"/>
    <w:rsid w:val="004F68FC"/>
    <w:rsid w:val="0050226D"/>
    <w:rsid w:val="005046C1"/>
    <w:rsid w:val="00506A47"/>
    <w:rsid w:val="005146E2"/>
    <w:rsid w:val="00514B5E"/>
    <w:rsid w:val="00514CDC"/>
    <w:rsid w:val="00514EF7"/>
    <w:rsid w:val="00527BD0"/>
    <w:rsid w:val="00531345"/>
    <w:rsid w:val="005328F3"/>
    <w:rsid w:val="00536407"/>
    <w:rsid w:val="005403EA"/>
    <w:rsid w:val="005440F1"/>
    <w:rsid w:val="005508F4"/>
    <w:rsid w:val="005536B5"/>
    <w:rsid w:val="00553CAE"/>
    <w:rsid w:val="00554B95"/>
    <w:rsid w:val="00554FC9"/>
    <w:rsid w:val="00562344"/>
    <w:rsid w:val="00563327"/>
    <w:rsid w:val="00563373"/>
    <w:rsid w:val="00565BBE"/>
    <w:rsid w:val="00566CEC"/>
    <w:rsid w:val="00572CBF"/>
    <w:rsid w:val="00573C41"/>
    <w:rsid w:val="00574B9D"/>
    <w:rsid w:val="0057715C"/>
    <w:rsid w:val="005855B1"/>
    <w:rsid w:val="00587A33"/>
    <w:rsid w:val="00593D6D"/>
    <w:rsid w:val="00597827"/>
    <w:rsid w:val="00597D87"/>
    <w:rsid w:val="005A055E"/>
    <w:rsid w:val="005A5FB4"/>
    <w:rsid w:val="005A7F4A"/>
    <w:rsid w:val="005B0FAC"/>
    <w:rsid w:val="005B7C1C"/>
    <w:rsid w:val="005C0EA9"/>
    <w:rsid w:val="005D27E2"/>
    <w:rsid w:val="005D38BF"/>
    <w:rsid w:val="005D4F76"/>
    <w:rsid w:val="005E0094"/>
    <w:rsid w:val="005E0A52"/>
    <w:rsid w:val="005E158B"/>
    <w:rsid w:val="005E38CE"/>
    <w:rsid w:val="005E60DD"/>
    <w:rsid w:val="005E74E7"/>
    <w:rsid w:val="005F0D33"/>
    <w:rsid w:val="005F4470"/>
    <w:rsid w:val="005F529F"/>
    <w:rsid w:val="00612062"/>
    <w:rsid w:val="00612119"/>
    <w:rsid w:val="00615804"/>
    <w:rsid w:val="00616A97"/>
    <w:rsid w:val="00617CC8"/>
    <w:rsid w:val="00620677"/>
    <w:rsid w:val="006213F9"/>
    <w:rsid w:val="00621CE0"/>
    <w:rsid w:val="006252E3"/>
    <w:rsid w:val="006320BC"/>
    <w:rsid w:val="0063274E"/>
    <w:rsid w:val="006353DA"/>
    <w:rsid w:val="00642CC2"/>
    <w:rsid w:val="006448E7"/>
    <w:rsid w:val="00646B75"/>
    <w:rsid w:val="006524B1"/>
    <w:rsid w:val="00653842"/>
    <w:rsid w:val="00663AB1"/>
    <w:rsid w:val="00664C4A"/>
    <w:rsid w:val="00665A75"/>
    <w:rsid w:val="00665B12"/>
    <w:rsid w:val="00665C56"/>
    <w:rsid w:val="006713B6"/>
    <w:rsid w:val="00672918"/>
    <w:rsid w:val="00673133"/>
    <w:rsid w:val="006746D7"/>
    <w:rsid w:val="00675D04"/>
    <w:rsid w:val="00676A51"/>
    <w:rsid w:val="0068011E"/>
    <w:rsid w:val="0068111D"/>
    <w:rsid w:val="00682326"/>
    <w:rsid w:val="00683D40"/>
    <w:rsid w:val="00692739"/>
    <w:rsid w:val="006939D4"/>
    <w:rsid w:val="006964BF"/>
    <w:rsid w:val="006A1C97"/>
    <w:rsid w:val="006A734F"/>
    <w:rsid w:val="006B1D28"/>
    <w:rsid w:val="006B3106"/>
    <w:rsid w:val="006B7FA7"/>
    <w:rsid w:val="006C1D7A"/>
    <w:rsid w:val="006C3A55"/>
    <w:rsid w:val="006C58E9"/>
    <w:rsid w:val="006C598B"/>
    <w:rsid w:val="006C5FB9"/>
    <w:rsid w:val="006D1562"/>
    <w:rsid w:val="006D2D29"/>
    <w:rsid w:val="006D65A9"/>
    <w:rsid w:val="006D729F"/>
    <w:rsid w:val="006E47B0"/>
    <w:rsid w:val="006E6043"/>
    <w:rsid w:val="006F055B"/>
    <w:rsid w:val="006F0813"/>
    <w:rsid w:val="006F2D5B"/>
    <w:rsid w:val="006F4961"/>
    <w:rsid w:val="00701726"/>
    <w:rsid w:val="00701FC6"/>
    <w:rsid w:val="0070403B"/>
    <w:rsid w:val="00706F7E"/>
    <w:rsid w:val="00711055"/>
    <w:rsid w:val="0071429C"/>
    <w:rsid w:val="00714533"/>
    <w:rsid w:val="00720B8B"/>
    <w:rsid w:val="00722246"/>
    <w:rsid w:val="00722D60"/>
    <w:rsid w:val="007252CD"/>
    <w:rsid w:val="00725540"/>
    <w:rsid w:val="00727DB1"/>
    <w:rsid w:val="007341B5"/>
    <w:rsid w:val="0073531E"/>
    <w:rsid w:val="007368F7"/>
    <w:rsid w:val="00741E79"/>
    <w:rsid w:val="00742311"/>
    <w:rsid w:val="00742A59"/>
    <w:rsid w:val="0074768B"/>
    <w:rsid w:val="00747D36"/>
    <w:rsid w:val="0075071D"/>
    <w:rsid w:val="007564A2"/>
    <w:rsid w:val="007565CC"/>
    <w:rsid w:val="007636D9"/>
    <w:rsid w:val="00763A66"/>
    <w:rsid w:val="00767862"/>
    <w:rsid w:val="0077068B"/>
    <w:rsid w:val="00780505"/>
    <w:rsid w:val="00780763"/>
    <w:rsid w:val="00781AB4"/>
    <w:rsid w:val="00782978"/>
    <w:rsid w:val="00794984"/>
    <w:rsid w:val="007A0F58"/>
    <w:rsid w:val="007A3789"/>
    <w:rsid w:val="007A38D5"/>
    <w:rsid w:val="007A62DD"/>
    <w:rsid w:val="007B2B40"/>
    <w:rsid w:val="007B32C2"/>
    <w:rsid w:val="007B40E4"/>
    <w:rsid w:val="007C1D37"/>
    <w:rsid w:val="007C26E5"/>
    <w:rsid w:val="007C3AA4"/>
    <w:rsid w:val="007D1169"/>
    <w:rsid w:val="007D1359"/>
    <w:rsid w:val="007D2F35"/>
    <w:rsid w:val="007D31B4"/>
    <w:rsid w:val="007D74E1"/>
    <w:rsid w:val="007E05F3"/>
    <w:rsid w:val="007E37CE"/>
    <w:rsid w:val="007E41A1"/>
    <w:rsid w:val="007F4654"/>
    <w:rsid w:val="007F6149"/>
    <w:rsid w:val="007F6499"/>
    <w:rsid w:val="007F6B24"/>
    <w:rsid w:val="0080282F"/>
    <w:rsid w:val="00803D4C"/>
    <w:rsid w:val="00804F31"/>
    <w:rsid w:val="0080597E"/>
    <w:rsid w:val="00805DEA"/>
    <w:rsid w:val="0080620C"/>
    <w:rsid w:val="00806747"/>
    <w:rsid w:val="008111D5"/>
    <w:rsid w:val="00813122"/>
    <w:rsid w:val="00813FB2"/>
    <w:rsid w:val="00814ABD"/>
    <w:rsid w:val="00815D9E"/>
    <w:rsid w:val="00821FAC"/>
    <w:rsid w:val="00822FEA"/>
    <w:rsid w:val="00823A57"/>
    <w:rsid w:val="0082520D"/>
    <w:rsid w:val="00825AEC"/>
    <w:rsid w:val="00827418"/>
    <w:rsid w:val="008307DA"/>
    <w:rsid w:val="00830D05"/>
    <w:rsid w:val="00832583"/>
    <w:rsid w:val="00834E9E"/>
    <w:rsid w:val="0083682E"/>
    <w:rsid w:val="008368AE"/>
    <w:rsid w:val="0084328E"/>
    <w:rsid w:val="0084550A"/>
    <w:rsid w:val="00853B8F"/>
    <w:rsid w:val="00854053"/>
    <w:rsid w:val="00860AE3"/>
    <w:rsid w:val="00862998"/>
    <w:rsid w:val="0086410F"/>
    <w:rsid w:val="00871B9A"/>
    <w:rsid w:val="008723CE"/>
    <w:rsid w:val="00874A82"/>
    <w:rsid w:val="008763FC"/>
    <w:rsid w:val="00876E22"/>
    <w:rsid w:val="0087754F"/>
    <w:rsid w:val="00881EB9"/>
    <w:rsid w:val="0088568D"/>
    <w:rsid w:val="00887C05"/>
    <w:rsid w:val="008933A4"/>
    <w:rsid w:val="00893917"/>
    <w:rsid w:val="0089432A"/>
    <w:rsid w:val="00896151"/>
    <w:rsid w:val="00896804"/>
    <w:rsid w:val="008B0C45"/>
    <w:rsid w:val="008B1E3A"/>
    <w:rsid w:val="008B5DE3"/>
    <w:rsid w:val="008B6224"/>
    <w:rsid w:val="008B6699"/>
    <w:rsid w:val="008C1260"/>
    <w:rsid w:val="008C305D"/>
    <w:rsid w:val="008C314E"/>
    <w:rsid w:val="008C40F2"/>
    <w:rsid w:val="008C6088"/>
    <w:rsid w:val="008C6B0F"/>
    <w:rsid w:val="008C7557"/>
    <w:rsid w:val="008D0E08"/>
    <w:rsid w:val="008D4057"/>
    <w:rsid w:val="008D40D0"/>
    <w:rsid w:val="008D4850"/>
    <w:rsid w:val="008D6BE8"/>
    <w:rsid w:val="008D6F89"/>
    <w:rsid w:val="008E3698"/>
    <w:rsid w:val="008E3919"/>
    <w:rsid w:val="008E633C"/>
    <w:rsid w:val="008E760E"/>
    <w:rsid w:val="008F66D1"/>
    <w:rsid w:val="009004F9"/>
    <w:rsid w:val="00903AC8"/>
    <w:rsid w:val="00905346"/>
    <w:rsid w:val="009070C2"/>
    <w:rsid w:val="0091331F"/>
    <w:rsid w:val="0091543F"/>
    <w:rsid w:val="00920E20"/>
    <w:rsid w:val="009243E9"/>
    <w:rsid w:val="00930D1A"/>
    <w:rsid w:val="00931DCC"/>
    <w:rsid w:val="0093226D"/>
    <w:rsid w:val="0093259D"/>
    <w:rsid w:val="00934282"/>
    <w:rsid w:val="0093444B"/>
    <w:rsid w:val="00935334"/>
    <w:rsid w:val="00935727"/>
    <w:rsid w:val="00935CC4"/>
    <w:rsid w:val="00942351"/>
    <w:rsid w:val="00945728"/>
    <w:rsid w:val="00945D87"/>
    <w:rsid w:val="0095040D"/>
    <w:rsid w:val="00950EF4"/>
    <w:rsid w:val="00951E86"/>
    <w:rsid w:val="009604A3"/>
    <w:rsid w:val="009604F6"/>
    <w:rsid w:val="00960B91"/>
    <w:rsid w:val="00963237"/>
    <w:rsid w:val="00963CC5"/>
    <w:rsid w:val="009649BE"/>
    <w:rsid w:val="00965DDA"/>
    <w:rsid w:val="00966ABE"/>
    <w:rsid w:val="00967E9F"/>
    <w:rsid w:val="00967FCF"/>
    <w:rsid w:val="00970E8E"/>
    <w:rsid w:val="00971BA5"/>
    <w:rsid w:val="00972B77"/>
    <w:rsid w:val="00972D90"/>
    <w:rsid w:val="00973F6A"/>
    <w:rsid w:val="00976006"/>
    <w:rsid w:val="00976048"/>
    <w:rsid w:val="00983DB3"/>
    <w:rsid w:val="00984633"/>
    <w:rsid w:val="00991736"/>
    <w:rsid w:val="00991A74"/>
    <w:rsid w:val="00992809"/>
    <w:rsid w:val="00992AA1"/>
    <w:rsid w:val="0099557E"/>
    <w:rsid w:val="0099600B"/>
    <w:rsid w:val="00997D6D"/>
    <w:rsid w:val="009A19E0"/>
    <w:rsid w:val="009A4677"/>
    <w:rsid w:val="009A4DB6"/>
    <w:rsid w:val="009A70E2"/>
    <w:rsid w:val="009A7A6B"/>
    <w:rsid w:val="009B131A"/>
    <w:rsid w:val="009B3F42"/>
    <w:rsid w:val="009B538B"/>
    <w:rsid w:val="009B7AA4"/>
    <w:rsid w:val="009C123A"/>
    <w:rsid w:val="009C63B1"/>
    <w:rsid w:val="009C6913"/>
    <w:rsid w:val="009D041F"/>
    <w:rsid w:val="009D1FB1"/>
    <w:rsid w:val="009D24D4"/>
    <w:rsid w:val="009D63B3"/>
    <w:rsid w:val="009E2970"/>
    <w:rsid w:val="009E4FBB"/>
    <w:rsid w:val="009F052E"/>
    <w:rsid w:val="009F14BA"/>
    <w:rsid w:val="009F1A61"/>
    <w:rsid w:val="009F2506"/>
    <w:rsid w:val="009F45BA"/>
    <w:rsid w:val="009F4C1F"/>
    <w:rsid w:val="009F56E6"/>
    <w:rsid w:val="00A00345"/>
    <w:rsid w:val="00A006CD"/>
    <w:rsid w:val="00A01025"/>
    <w:rsid w:val="00A0117F"/>
    <w:rsid w:val="00A03B79"/>
    <w:rsid w:val="00A04AF7"/>
    <w:rsid w:val="00A077D1"/>
    <w:rsid w:val="00A10619"/>
    <w:rsid w:val="00A11B44"/>
    <w:rsid w:val="00A127FB"/>
    <w:rsid w:val="00A14D02"/>
    <w:rsid w:val="00A168A5"/>
    <w:rsid w:val="00A20B5D"/>
    <w:rsid w:val="00A211B8"/>
    <w:rsid w:val="00A24F3E"/>
    <w:rsid w:val="00A27ABC"/>
    <w:rsid w:val="00A303D8"/>
    <w:rsid w:val="00A33D94"/>
    <w:rsid w:val="00A35F9E"/>
    <w:rsid w:val="00A41453"/>
    <w:rsid w:val="00A46E27"/>
    <w:rsid w:val="00A47802"/>
    <w:rsid w:val="00A50323"/>
    <w:rsid w:val="00A55B75"/>
    <w:rsid w:val="00A566C5"/>
    <w:rsid w:val="00A646E9"/>
    <w:rsid w:val="00A65B5B"/>
    <w:rsid w:val="00A702F8"/>
    <w:rsid w:val="00A715AF"/>
    <w:rsid w:val="00A7451A"/>
    <w:rsid w:val="00A77E70"/>
    <w:rsid w:val="00A83D4B"/>
    <w:rsid w:val="00A90DD2"/>
    <w:rsid w:val="00A93F8D"/>
    <w:rsid w:val="00A94D42"/>
    <w:rsid w:val="00A970B5"/>
    <w:rsid w:val="00A97E70"/>
    <w:rsid w:val="00AA0798"/>
    <w:rsid w:val="00AA1BA0"/>
    <w:rsid w:val="00AA3A54"/>
    <w:rsid w:val="00AA437C"/>
    <w:rsid w:val="00AA4AF7"/>
    <w:rsid w:val="00AA5EA6"/>
    <w:rsid w:val="00AA6BD8"/>
    <w:rsid w:val="00AB1C48"/>
    <w:rsid w:val="00AB6E9E"/>
    <w:rsid w:val="00AB6F3A"/>
    <w:rsid w:val="00AB7266"/>
    <w:rsid w:val="00AC1CC7"/>
    <w:rsid w:val="00AC27FB"/>
    <w:rsid w:val="00AC28AB"/>
    <w:rsid w:val="00AC5731"/>
    <w:rsid w:val="00AC61C4"/>
    <w:rsid w:val="00AC6BCF"/>
    <w:rsid w:val="00AC7573"/>
    <w:rsid w:val="00AD0436"/>
    <w:rsid w:val="00AD0B36"/>
    <w:rsid w:val="00AD14D8"/>
    <w:rsid w:val="00AD474B"/>
    <w:rsid w:val="00AD5B3B"/>
    <w:rsid w:val="00AD62E6"/>
    <w:rsid w:val="00AE074B"/>
    <w:rsid w:val="00AE1AF8"/>
    <w:rsid w:val="00AE1F87"/>
    <w:rsid w:val="00AE258C"/>
    <w:rsid w:val="00AE2D69"/>
    <w:rsid w:val="00AF0891"/>
    <w:rsid w:val="00AF2E41"/>
    <w:rsid w:val="00AF3589"/>
    <w:rsid w:val="00AF62A0"/>
    <w:rsid w:val="00AF649A"/>
    <w:rsid w:val="00AF7702"/>
    <w:rsid w:val="00B000EF"/>
    <w:rsid w:val="00B020C4"/>
    <w:rsid w:val="00B02515"/>
    <w:rsid w:val="00B03FAE"/>
    <w:rsid w:val="00B105AA"/>
    <w:rsid w:val="00B12495"/>
    <w:rsid w:val="00B131AC"/>
    <w:rsid w:val="00B13B9D"/>
    <w:rsid w:val="00B166E9"/>
    <w:rsid w:val="00B22548"/>
    <w:rsid w:val="00B22DA8"/>
    <w:rsid w:val="00B239EA"/>
    <w:rsid w:val="00B2417B"/>
    <w:rsid w:val="00B26C47"/>
    <w:rsid w:val="00B303D3"/>
    <w:rsid w:val="00B31585"/>
    <w:rsid w:val="00B325C2"/>
    <w:rsid w:val="00B33BE6"/>
    <w:rsid w:val="00B35F4B"/>
    <w:rsid w:val="00B375D4"/>
    <w:rsid w:val="00B40038"/>
    <w:rsid w:val="00B40FCF"/>
    <w:rsid w:val="00B4152D"/>
    <w:rsid w:val="00B440AC"/>
    <w:rsid w:val="00B45BF3"/>
    <w:rsid w:val="00B52C3B"/>
    <w:rsid w:val="00B54A68"/>
    <w:rsid w:val="00B575DF"/>
    <w:rsid w:val="00B64FC9"/>
    <w:rsid w:val="00B70572"/>
    <w:rsid w:val="00B70650"/>
    <w:rsid w:val="00B70A53"/>
    <w:rsid w:val="00B7103A"/>
    <w:rsid w:val="00B71060"/>
    <w:rsid w:val="00B7131C"/>
    <w:rsid w:val="00B75F14"/>
    <w:rsid w:val="00B77251"/>
    <w:rsid w:val="00B81646"/>
    <w:rsid w:val="00B85EFC"/>
    <w:rsid w:val="00B86B22"/>
    <w:rsid w:val="00B87F14"/>
    <w:rsid w:val="00B90DE1"/>
    <w:rsid w:val="00B96433"/>
    <w:rsid w:val="00BA4936"/>
    <w:rsid w:val="00BA4D58"/>
    <w:rsid w:val="00BA7BA0"/>
    <w:rsid w:val="00BB23D4"/>
    <w:rsid w:val="00BB7ACA"/>
    <w:rsid w:val="00BC01E4"/>
    <w:rsid w:val="00BC25FA"/>
    <w:rsid w:val="00BC301A"/>
    <w:rsid w:val="00BC57B2"/>
    <w:rsid w:val="00BC6783"/>
    <w:rsid w:val="00BD1BFA"/>
    <w:rsid w:val="00BD53FF"/>
    <w:rsid w:val="00BD58C1"/>
    <w:rsid w:val="00BE5F35"/>
    <w:rsid w:val="00BE6D83"/>
    <w:rsid w:val="00BF2AEA"/>
    <w:rsid w:val="00BF2D5C"/>
    <w:rsid w:val="00BF31F3"/>
    <w:rsid w:val="00BF44A3"/>
    <w:rsid w:val="00BF4A84"/>
    <w:rsid w:val="00BF5B32"/>
    <w:rsid w:val="00BF75B5"/>
    <w:rsid w:val="00C00DF8"/>
    <w:rsid w:val="00C023CA"/>
    <w:rsid w:val="00C03BE9"/>
    <w:rsid w:val="00C065B4"/>
    <w:rsid w:val="00C065DE"/>
    <w:rsid w:val="00C11425"/>
    <w:rsid w:val="00C11752"/>
    <w:rsid w:val="00C12A48"/>
    <w:rsid w:val="00C13F1B"/>
    <w:rsid w:val="00C1563B"/>
    <w:rsid w:val="00C15991"/>
    <w:rsid w:val="00C2229A"/>
    <w:rsid w:val="00C243A3"/>
    <w:rsid w:val="00C33DD4"/>
    <w:rsid w:val="00C372A3"/>
    <w:rsid w:val="00C3754E"/>
    <w:rsid w:val="00C37E83"/>
    <w:rsid w:val="00C420BC"/>
    <w:rsid w:val="00C42939"/>
    <w:rsid w:val="00C45A65"/>
    <w:rsid w:val="00C54746"/>
    <w:rsid w:val="00C57EAD"/>
    <w:rsid w:val="00C60AD0"/>
    <w:rsid w:val="00C619D4"/>
    <w:rsid w:val="00C62A86"/>
    <w:rsid w:val="00C736AB"/>
    <w:rsid w:val="00C76D38"/>
    <w:rsid w:val="00C80758"/>
    <w:rsid w:val="00C81777"/>
    <w:rsid w:val="00C8723D"/>
    <w:rsid w:val="00C8737E"/>
    <w:rsid w:val="00C91A42"/>
    <w:rsid w:val="00C93598"/>
    <w:rsid w:val="00C93688"/>
    <w:rsid w:val="00C93C7E"/>
    <w:rsid w:val="00CA1825"/>
    <w:rsid w:val="00CA42DB"/>
    <w:rsid w:val="00CA4616"/>
    <w:rsid w:val="00CA476F"/>
    <w:rsid w:val="00CA4DEB"/>
    <w:rsid w:val="00CA5059"/>
    <w:rsid w:val="00CA7520"/>
    <w:rsid w:val="00CA79BD"/>
    <w:rsid w:val="00CB14C2"/>
    <w:rsid w:val="00CB3773"/>
    <w:rsid w:val="00CB4400"/>
    <w:rsid w:val="00CB64D8"/>
    <w:rsid w:val="00CC1E26"/>
    <w:rsid w:val="00CC384D"/>
    <w:rsid w:val="00CC3BB3"/>
    <w:rsid w:val="00CC5717"/>
    <w:rsid w:val="00CD00CB"/>
    <w:rsid w:val="00CD2654"/>
    <w:rsid w:val="00CD4A0C"/>
    <w:rsid w:val="00CD57EA"/>
    <w:rsid w:val="00CE0D0C"/>
    <w:rsid w:val="00CE0F5C"/>
    <w:rsid w:val="00CE3BEA"/>
    <w:rsid w:val="00CE439D"/>
    <w:rsid w:val="00CE4A0B"/>
    <w:rsid w:val="00CE4CA0"/>
    <w:rsid w:val="00CE5E22"/>
    <w:rsid w:val="00CF5534"/>
    <w:rsid w:val="00CF6465"/>
    <w:rsid w:val="00CF771B"/>
    <w:rsid w:val="00D00C60"/>
    <w:rsid w:val="00D029C1"/>
    <w:rsid w:val="00D034EB"/>
    <w:rsid w:val="00D049EA"/>
    <w:rsid w:val="00D05C5B"/>
    <w:rsid w:val="00D13A14"/>
    <w:rsid w:val="00D1589B"/>
    <w:rsid w:val="00D15B32"/>
    <w:rsid w:val="00D17589"/>
    <w:rsid w:val="00D2586E"/>
    <w:rsid w:val="00D31A8E"/>
    <w:rsid w:val="00D32656"/>
    <w:rsid w:val="00D33797"/>
    <w:rsid w:val="00D3533D"/>
    <w:rsid w:val="00D3619C"/>
    <w:rsid w:val="00D416B1"/>
    <w:rsid w:val="00D5267A"/>
    <w:rsid w:val="00D53FCA"/>
    <w:rsid w:val="00D55F52"/>
    <w:rsid w:val="00D60082"/>
    <w:rsid w:val="00D61056"/>
    <w:rsid w:val="00D63E42"/>
    <w:rsid w:val="00D64C7A"/>
    <w:rsid w:val="00D6781A"/>
    <w:rsid w:val="00D71BD7"/>
    <w:rsid w:val="00D75005"/>
    <w:rsid w:val="00D83003"/>
    <w:rsid w:val="00D868B9"/>
    <w:rsid w:val="00D87E93"/>
    <w:rsid w:val="00D90CC0"/>
    <w:rsid w:val="00D9673C"/>
    <w:rsid w:val="00DA5527"/>
    <w:rsid w:val="00DB4FF3"/>
    <w:rsid w:val="00DB556E"/>
    <w:rsid w:val="00DB7D17"/>
    <w:rsid w:val="00DC16DD"/>
    <w:rsid w:val="00DC1B42"/>
    <w:rsid w:val="00DC374D"/>
    <w:rsid w:val="00DC487C"/>
    <w:rsid w:val="00DC6918"/>
    <w:rsid w:val="00DD7C0D"/>
    <w:rsid w:val="00DE0D79"/>
    <w:rsid w:val="00DE3A85"/>
    <w:rsid w:val="00DF255B"/>
    <w:rsid w:val="00DF28A0"/>
    <w:rsid w:val="00DF7438"/>
    <w:rsid w:val="00E02B32"/>
    <w:rsid w:val="00E05BB6"/>
    <w:rsid w:val="00E06A4D"/>
    <w:rsid w:val="00E14C8A"/>
    <w:rsid w:val="00E215C1"/>
    <w:rsid w:val="00E22F10"/>
    <w:rsid w:val="00E24F16"/>
    <w:rsid w:val="00E253A5"/>
    <w:rsid w:val="00E26C5F"/>
    <w:rsid w:val="00E2710A"/>
    <w:rsid w:val="00E35862"/>
    <w:rsid w:val="00E361C3"/>
    <w:rsid w:val="00E3632B"/>
    <w:rsid w:val="00E3641D"/>
    <w:rsid w:val="00E36A82"/>
    <w:rsid w:val="00E373C1"/>
    <w:rsid w:val="00E4271B"/>
    <w:rsid w:val="00E44002"/>
    <w:rsid w:val="00E447A8"/>
    <w:rsid w:val="00E475C3"/>
    <w:rsid w:val="00E507CB"/>
    <w:rsid w:val="00E512A4"/>
    <w:rsid w:val="00E52A2F"/>
    <w:rsid w:val="00E539BA"/>
    <w:rsid w:val="00E53C09"/>
    <w:rsid w:val="00E5466F"/>
    <w:rsid w:val="00E562CE"/>
    <w:rsid w:val="00E57F07"/>
    <w:rsid w:val="00E63E61"/>
    <w:rsid w:val="00E66AA7"/>
    <w:rsid w:val="00E6753C"/>
    <w:rsid w:val="00E709FB"/>
    <w:rsid w:val="00E72DA7"/>
    <w:rsid w:val="00E801CF"/>
    <w:rsid w:val="00E838AB"/>
    <w:rsid w:val="00E842B6"/>
    <w:rsid w:val="00E84809"/>
    <w:rsid w:val="00E84C8E"/>
    <w:rsid w:val="00E86D38"/>
    <w:rsid w:val="00E87182"/>
    <w:rsid w:val="00E878CC"/>
    <w:rsid w:val="00E9016E"/>
    <w:rsid w:val="00E92372"/>
    <w:rsid w:val="00E9422C"/>
    <w:rsid w:val="00E95511"/>
    <w:rsid w:val="00E96559"/>
    <w:rsid w:val="00EA1B36"/>
    <w:rsid w:val="00EA2138"/>
    <w:rsid w:val="00EA2EB2"/>
    <w:rsid w:val="00EA757E"/>
    <w:rsid w:val="00EB0E7A"/>
    <w:rsid w:val="00EB22A3"/>
    <w:rsid w:val="00EB377E"/>
    <w:rsid w:val="00EB4137"/>
    <w:rsid w:val="00EB52E5"/>
    <w:rsid w:val="00EB5459"/>
    <w:rsid w:val="00EB6285"/>
    <w:rsid w:val="00EB7441"/>
    <w:rsid w:val="00EC759D"/>
    <w:rsid w:val="00ED2831"/>
    <w:rsid w:val="00ED3149"/>
    <w:rsid w:val="00EE034F"/>
    <w:rsid w:val="00EE263D"/>
    <w:rsid w:val="00EE3E2A"/>
    <w:rsid w:val="00EE57BA"/>
    <w:rsid w:val="00EE5940"/>
    <w:rsid w:val="00EE7440"/>
    <w:rsid w:val="00EF2591"/>
    <w:rsid w:val="00EF3985"/>
    <w:rsid w:val="00EF5C12"/>
    <w:rsid w:val="00EF69ED"/>
    <w:rsid w:val="00EF6B4F"/>
    <w:rsid w:val="00EF74F5"/>
    <w:rsid w:val="00F0198E"/>
    <w:rsid w:val="00F026D3"/>
    <w:rsid w:val="00F0279F"/>
    <w:rsid w:val="00F0377E"/>
    <w:rsid w:val="00F06727"/>
    <w:rsid w:val="00F07861"/>
    <w:rsid w:val="00F1068F"/>
    <w:rsid w:val="00F12C86"/>
    <w:rsid w:val="00F2200C"/>
    <w:rsid w:val="00F2359B"/>
    <w:rsid w:val="00F27B11"/>
    <w:rsid w:val="00F300CF"/>
    <w:rsid w:val="00F31F24"/>
    <w:rsid w:val="00F3206A"/>
    <w:rsid w:val="00F33CE9"/>
    <w:rsid w:val="00F346A1"/>
    <w:rsid w:val="00F407B3"/>
    <w:rsid w:val="00F60E55"/>
    <w:rsid w:val="00F61743"/>
    <w:rsid w:val="00F62424"/>
    <w:rsid w:val="00F638AD"/>
    <w:rsid w:val="00F646C7"/>
    <w:rsid w:val="00F65667"/>
    <w:rsid w:val="00F66512"/>
    <w:rsid w:val="00F71393"/>
    <w:rsid w:val="00F7718B"/>
    <w:rsid w:val="00F77880"/>
    <w:rsid w:val="00F77D31"/>
    <w:rsid w:val="00F87139"/>
    <w:rsid w:val="00F913F9"/>
    <w:rsid w:val="00F930FA"/>
    <w:rsid w:val="00F943CE"/>
    <w:rsid w:val="00F94E89"/>
    <w:rsid w:val="00F97B94"/>
    <w:rsid w:val="00FA16A6"/>
    <w:rsid w:val="00FA280B"/>
    <w:rsid w:val="00FA5118"/>
    <w:rsid w:val="00FA754B"/>
    <w:rsid w:val="00FB2032"/>
    <w:rsid w:val="00FB26F0"/>
    <w:rsid w:val="00FB2A7D"/>
    <w:rsid w:val="00FB4AA6"/>
    <w:rsid w:val="00FB5EED"/>
    <w:rsid w:val="00FB62E1"/>
    <w:rsid w:val="00FB7C95"/>
    <w:rsid w:val="00FC00A6"/>
    <w:rsid w:val="00FC6277"/>
    <w:rsid w:val="00FC6938"/>
    <w:rsid w:val="00FD0D36"/>
    <w:rsid w:val="00FD3569"/>
    <w:rsid w:val="00FD361E"/>
    <w:rsid w:val="00FE264E"/>
    <w:rsid w:val="00FE3ED8"/>
    <w:rsid w:val="00FE446E"/>
    <w:rsid w:val="00FE4DEE"/>
    <w:rsid w:val="00FE4F32"/>
    <w:rsid w:val="00FE5820"/>
    <w:rsid w:val="00FE59A8"/>
    <w:rsid w:val="00FE78B9"/>
    <w:rsid w:val="00FF1675"/>
    <w:rsid w:val="00FF395A"/>
    <w:rsid w:val="00FF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5A8DB"/>
  <w15:docId w15:val="{5D0EA94F-0707-4769-B286-B6447CBF2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semiHidden="1" w:unhideWhenUsed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3B1"/>
    <w:rPr>
      <w:sz w:val="20"/>
    </w:rPr>
  </w:style>
  <w:style w:type="paragraph" w:styleId="Heading1">
    <w:name w:val="heading 1"/>
    <w:basedOn w:val="Normal"/>
    <w:next w:val="Heading2"/>
    <w:link w:val="Heading1Char"/>
    <w:uiPriority w:val="9"/>
    <w:qFormat/>
    <w:rsid w:val="00FE59A8"/>
    <w:pPr>
      <w:keepNext/>
      <w:pageBreakBefore/>
      <w:numPr>
        <w:numId w:val="7"/>
      </w:numPr>
      <w:spacing w:after="480" w:line="0" w:lineRule="atLeast"/>
      <w:ind w:left="1793"/>
      <w:outlineLvl w:val="0"/>
    </w:pPr>
    <w:rPr>
      <w:rFonts w:eastAsiaTheme="majorEastAsia" w:cstheme="majorBidi"/>
      <w:b/>
      <w:bCs/>
      <w:i/>
      <w:sz w:val="48"/>
      <w:szCs w:val="28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FE59A8"/>
    <w:pPr>
      <w:keepNext/>
      <w:keepLines/>
      <w:numPr>
        <w:ilvl w:val="1"/>
        <w:numId w:val="7"/>
      </w:numPr>
      <w:spacing w:after="240" w:line="240" w:lineRule="auto"/>
      <w:outlineLvl w:val="1"/>
    </w:pPr>
    <w:rPr>
      <w:rFonts w:eastAsiaTheme="majorEastAsia" w:cstheme="majorBidi"/>
      <w:b/>
      <w:bCs/>
      <w:i/>
      <w:color w:val="A32020" w:themeColor="accent1"/>
      <w:sz w:val="32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FE59A8"/>
    <w:pPr>
      <w:keepNext/>
      <w:keepLines/>
      <w:numPr>
        <w:ilvl w:val="2"/>
        <w:numId w:val="7"/>
      </w:numPr>
      <w:spacing w:after="240" w:line="240" w:lineRule="auto"/>
      <w:outlineLvl w:val="2"/>
    </w:pPr>
    <w:rPr>
      <w:rFonts w:eastAsiaTheme="majorEastAsia" w:cstheme="majorBidi"/>
      <w:b/>
      <w:bCs/>
      <w:i/>
      <w:color w:val="A32020" w:themeColor="accent1"/>
      <w:sz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FE59A8"/>
    <w:pPr>
      <w:keepNext/>
      <w:keepLines/>
      <w:numPr>
        <w:ilvl w:val="3"/>
        <w:numId w:val="7"/>
      </w:numPr>
      <w:spacing w:after="240" w:line="240" w:lineRule="auto"/>
      <w:outlineLvl w:val="3"/>
    </w:pPr>
    <w:rPr>
      <w:rFonts w:eastAsiaTheme="majorEastAsia" w:cstheme="majorBidi"/>
      <w:bCs/>
      <w:i/>
      <w:iCs/>
      <w:color w:val="A32020" w:themeColor="accent1"/>
      <w:sz w:val="28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FE59A8"/>
    <w:pPr>
      <w:keepNext/>
      <w:keepLines/>
      <w:numPr>
        <w:ilvl w:val="4"/>
        <w:numId w:val="7"/>
      </w:numPr>
      <w:spacing w:after="240" w:line="240" w:lineRule="auto"/>
      <w:outlineLvl w:val="4"/>
    </w:pPr>
    <w:rPr>
      <w:rFonts w:eastAsiaTheme="majorEastAsia" w:cstheme="majorBidi"/>
      <w:i/>
      <w:color w:val="A32020" w:themeColor="text2"/>
      <w:sz w:val="24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FE59A8"/>
    <w:pPr>
      <w:keepNext/>
      <w:keepLines/>
      <w:spacing w:after="240" w:line="240" w:lineRule="auto"/>
      <w:outlineLvl w:val="5"/>
    </w:pPr>
    <w:rPr>
      <w:rFonts w:eastAsiaTheme="majorEastAsia" w:cstheme="majorBidi"/>
      <w:iCs/>
      <w:color w:val="A32020" w:themeColor="text2"/>
      <w:sz w:val="24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FE59A8"/>
    <w:pPr>
      <w:keepNext/>
      <w:keepLines/>
      <w:spacing w:after="240" w:line="240" w:lineRule="auto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FE59A8"/>
    <w:pPr>
      <w:keepNext/>
      <w:keepLines/>
      <w:spacing w:after="240" w:line="240" w:lineRule="auto"/>
      <w:outlineLvl w:val="7"/>
    </w:pPr>
    <w:rPr>
      <w:rFonts w:eastAsiaTheme="majorEastAsia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FE59A8"/>
    <w:pPr>
      <w:keepNext/>
      <w:keepLines/>
      <w:spacing w:after="240" w:line="240" w:lineRule="auto"/>
      <w:outlineLvl w:val="8"/>
    </w:pPr>
    <w:rPr>
      <w:rFonts w:eastAsiaTheme="majorEastAsia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99600B"/>
    <w:pPr>
      <w:spacing w:after="0" w:line="240" w:lineRule="auto"/>
    </w:pPr>
    <w:rPr>
      <w:rFonts w:ascii="Arial" w:hAnsi="Arial"/>
      <w:color w:val="000000" w:themeColor="text1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99600B"/>
    <w:rPr>
      <w:rFonts w:ascii="Arial" w:hAnsi="Arial"/>
      <w:color w:val="000000" w:themeColor="text1"/>
      <w:sz w:val="16"/>
    </w:rPr>
  </w:style>
  <w:style w:type="paragraph" w:styleId="Footer">
    <w:name w:val="footer"/>
    <w:aliases w:val="|| Footer"/>
    <w:basedOn w:val="Normal"/>
    <w:link w:val="FooterChar"/>
    <w:uiPriority w:val="99"/>
    <w:unhideWhenUsed/>
    <w:rsid w:val="00675D04"/>
    <w:pPr>
      <w:spacing w:after="0" w:line="240" w:lineRule="auto"/>
    </w:pPr>
    <w:rPr>
      <w:rFonts w:ascii="Arial" w:hAnsi="Arial"/>
      <w:color w:val="000000" w:themeColor="text1"/>
      <w:sz w:val="16"/>
    </w:rPr>
  </w:style>
  <w:style w:type="character" w:customStyle="1" w:styleId="FooterChar">
    <w:name w:val="Footer Char"/>
    <w:aliases w:val="|| Footer Char"/>
    <w:basedOn w:val="DefaultParagraphFont"/>
    <w:link w:val="Footer"/>
    <w:uiPriority w:val="99"/>
    <w:rsid w:val="00675D04"/>
    <w:rPr>
      <w:rFonts w:ascii="Arial" w:hAnsi="Arial"/>
      <w:color w:val="000000" w:themeColor="text1"/>
      <w:sz w:val="16"/>
    </w:rPr>
  </w:style>
  <w:style w:type="paragraph" w:customStyle="1" w:styleId="Address">
    <w:name w:val="Address"/>
    <w:basedOn w:val="Normal"/>
    <w:link w:val="AddressChar"/>
    <w:qFormat/>
    <w:rsid w:val="001D1450"/>
    <w:pPr>
      <w:spacing w:after="0" w:line="200" w:lineRule="atLeast"/>
    </w:pPr>
    <w:rPr>
      <w:i/>
      <w:noProof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1D1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dressChar">
    <w:name w:val="Address Char"/>
    <w:basedOn w:val="DefaultParagraphFont"/>
    <w:link w:val="Address"/>
    <w:rsid w:val="001D1450"/>
    <w:rPr>
      <w:rFonts w:asciiTheme="majorHAnsi" w:hAnsiTheme="majorHAnsi"/>
      <w:i/>
      <w:noProof/>
      <w:color w:val="000000" w:themeColor="text1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1D1450"/>
    <w:rPr>
      <w:rFonts w:ascii="Tahoma" w:hAnsi="Tahoma" w:cs="Tahoma"/>
      <w:color w:val="000000" w:themeColor="text1"/>
      <w:sz w:val="16"/>
      <w:szCs w:val="16"/>
    </w:rPr>
  </w:style>
  <w:style w:type="paragraph" w:styleId="Bibliography">
    <w:name w:val="Bibliography"/>
    <w:basedOn w:val="Normal"/>
    <w:next w:val="Normal"/>
    <w:uiPriority w:val="37"/>
    <w:unhideWhenUsed/>
    <w:rsid w:val="001D1450"/>
  </w:style>
  <w:style w:type="paragraph" w:styleId="BlockText">
    <w:name w:val="Block Text"/>
    <w:basedOn w:val="Normal"/>
    <w:uiPriority w:val="99"/>
    <w:unhideWhenUsed/>
    <w:rsid w:val="000F0A2F"/>
    <w:pPr>
      <w:pBdr>
        <w:top w:val="single" w:sz="8" w:space="10" w:color="F2F2F2" w:themeColor="background2" w:themeShade="F2"/>
        <w:left w:val="single" w:sz="8" w:space="10" w:color="F2F2F2" w:themeColor="background2" w:themeShade="F2"/>
        <w:bottom w:val="single" w:sz="8" w:space="10" w:color="F2F2F2" w:themeColor="background2" w:themeShade="F2"/>
        <w:right w:val="single" w:sz="8" w:space="10" w:color="F2F2F2" w:themeColor="background2" w:themeShade="F2"/>
      </w:pBdr>
      <w:shd w:val="clear" w:color="auto" w:fill="F2F2F2" w:themeFill="background2" w:themeFillShade="F2"/>
      <w:spacing w:after="240" w:line="240" w:lineRule="auto"/>
      <w:ind w:left="233" w:right="233"/>
    </w:pPr>
    <w:rPr>
      <w:i/>
      <w:iCs/>
      <w:color w:val="A32020" w:themeColor="accent1"/>
      <w:sz w:val="96"/>
    </w:rPr>
  </w:style>
  <w:style w:type="paragraph" w:styleId="BodyText2">
    <w:name w:val="Body Text 2"/>
    <w:basedOn w:val="Normal"/>
    <w:link w:val="BodyText2Char"/>
    <w:uiPriority w:val="99"/>
    <w:unhideWhenUsed/>
    <w:rsid w:val="000F0A2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0F0A2F"/>
    <w:rPr>
      <w:rFonts w:asciiTheme="majorHAnsi" w:hAnsiTheme="majorHAnsi"/>
      <w:color w:val="000000" w:themeColor="text1"/>
      <w:sz w:val="20"/>
    </w:rPr>
  </w:style>
  <w:style w:type="paragraph" w:customStyle="1" w:styleId="BlockText2">
    <w:name w:val="Block Text 2"/>
    <w:basedOn w:val="Normal"/>
    <w:qFormat/>
    <w:rsid w:val="000F0A2F"/>
    <w:pPr>
      <w:pBdr>
        <w:top w:val="single" w:sz="8" w:space="10" w:color="A32020" w:themeColor="text2"/>
        <w:left w:val="single" w:sz="8" w:space="10" w:color="A32020" w:themeColor="text2"/>
        <w:bottom w:val="single" w:sz="8" w:space="10" w:color="A32020" w:themeColor="text2"/>
        <w:right w:val="single" w:sz="8" w:space="10" w:color="A32020" w:themeColor="text2"/>
      </w:pBdr>
      <w:shd w:val="clear" w:color="auto" w:fill="A32020" w:themeFill="text2"/>
      <w:spacing w:after="240" w:line="264" w:lineRule="auto"/>
      <w:ind w:left="227" w:right="227"/>
    </w:pPr>
    <w:rPr>
      <w:i/>
      <w:color w:val="FFFFFF" w:themeColor="background2"/>
      <w:sz w:val="48"/>
    </w:rPr>
  </w:style>
  <w:style w:type="paragraph" w:styleId="BodyText">
    <w:name w:val="Body Text"/>
    <w:basedOn w:val="Normal"/>
    <w:link w:val="BodyTextChar"/>
    <w:uiPriority w:val="99"/>
    <w:unhideWhenUsed/>
    <w:qFormat/>
    <w:rsid w:val="00967E9F"/>
  </w:style>
  <w:style w:type="paragraph" w:customStyle="1" w:styleId="BlockText3">
    <w:name w:val="Block Text 3"/>
    <w:basedOn w:val="Normal"/>
    <w:qFormat/>
    <w:rsid w:val="000F0A2F"/>
    <w:pPr>
      <w:spacing w:after="240" w:line="264" w:lineRule="auto"/>
    </w:pPr>
    <w:rPr>
      <w:b/>
      <w:i/>
      <w:color w:val="A32020" w:themeColor="text2"/>
      <w:sz w:val="48"/>
    </w:rPr>
  </w:style>
  <w:style w:type="character" w:customStyle="1" w:styleId="BodyTextChar">
    <w:name w:val="Body Text Char"/>
    <w:basedOn w:val="DefaultParagraphFont"/>
    <w:link w:val="BodyText"/>
    <w:uiPriority w:val="99"/>
    <w:rsid w:val="00967E9F"/>
    <w:rPr>
      <w:sz w:val="20"/>
    </w:rPr>
  </w:style>
  <w:style w:type="paragraph" w:styleId="BodyText3">
    <w:name w:val="Body Text 3"/>
    <w:basedOn w:val="Normal"/>
    <w:link w:val="BodyText3Char"/>
    <w:uiPriority w:val="99"/>
    <w:unhideWhenUsed/>
    <w:rsid w:val="000F0A2F"/>
    <w:pPr>
      <w:spacing w:after="120" w:line="240" w:lineRule="atLeast"/>
    </w:pPr>
    <w:rPr>
      <w:sz w:val="16"/>
      <w:szCs w:val="16"/>
    </w:rPr>
  </w:style>
  <w:style w:type="paragraph" w:customStyle="1" w:styleId="BodySingle">
    <w:name w:val="Body Single"/>
    <w:basedOn w:val="Normal"/>
    <w:qFormat/>
    <w:rsid w:val="005E0A52"/>
    <w:pPr>
      <w:spacing w:after="0"/>
    </w:pPr>
    <w:rPr>
      <w:color w:val="000000" w:themeColor="text1"/>
    </w:rPr>
  </w:style>
  <w:style w:type="character" w:customStyle="1" w:styleId="BodyText3Char">
    <w:name w:val="Body Text 3 Char"/>
    <w:basedOn w:val="DefaultParagraphFont"/>
    <w:link w:val="BodyText3"/>
    <w:uiPriority w:val="99"/>
    <w:rsid w:val="000F0A2F"/>
    <w:rPr>
      <w:rFonts w:asciiTheme="majorHAnsi" w:hAnsiTheme="majorHAnsi"/>
      <w:color w:val="000000" w:themeColor="text1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D145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D1450"/>
    <w:rPr>
      <w:rFonts w:asciiTheme="majorHAnsi" w:hAnsiTheme="majorHAnsi"/>
      <w:color w:val="000000" w:themeColor="text1"/>
      <w:sz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7F6B24"/>
    <w:pPr>
      <w:ind w:left="2546"/>
    </w:pPr>
    <w:rPr>
      <w:sz w:val="48"/>
    </w:rPr>
  </w:style>
  <w:style w:type="character" w:customStyle="1" w:styleId="DateChar">
    <w:name w:val="Date Char"/>
    <w:basedOn w:val="DefaultParagraphFont"/>
    <w:link w:val="Date"/>
    <w:uiPriority w:val="99"/>
    <w:rsid w:val="007F6B24"/>
    <w:rPr>
      <w:sz w:val="48"/>
    </w:rPr>
  </w:style>
  <w:style w:type="paragraph" w:customStyle="1" w:styleId="Disclaimer">
    <w:name w:val="Disclaimer"/>
    <w:basedOn w:val="Normal"/>
    <w:link w:val="DisclaimerChar"/>
    <w:qFormat/>
    <w:rsid w:val="003A154E"/>
    <w:pPr>
      <w:spacing w:after="0" w:line="140" w:lineRule="atLeast"/>
    </w:pPr>
    <w:rPr>
      <w:rFonts w:cstheme="minorHAnsi"/>
      <w:sz w:val="12"/>
      <w:szCs w:val="12"/>
    </w:rPr>
  </w:style>
  <w:style w:type="paragraph" w:styleId="BodyTextFirstIndent">
    <w:name w:val="Body Text First Indent"/>
    <w:basedOn w:val="Normal"/>
    <w:link w:val="BodyTextFirstIndentChar"/>
    <w:uiPriority w:val="99"/>
    <w:semiHidden/>
    <w:unhideWhenUsed/>
    <w:rsid w:val="005E0A52"/>
    <w:pPr>
      <w:ind w:firstLine="360"/>
    </w:pPr>
    <w:rPr>
      <w:color w:val="000000" w:themeColor="text1"/>
    </w:rPr>
  </w:style>
  <w:style w:type="character" w:customStyle="1" w:styleId="DisclaimerChar">
    <w:name w:val="Disclaimer Char"/>
    <w:basedOn w:val="DefaultParagraphFont"/>
    <w:link w:val="Disclaimer"/>
    <w:rsid w:val="003A154E"/>
    <w:rPr>
      <w:rFonts w:cstheme="minorHAnsi"/>
      <w:color w:val="000000" w:themeColor="text1"/>
      <w:sz w:val="12"/>
      <w:szCs w:val="12"/>
    </w:r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5E0A52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D1450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D1450"/>
    <w:rPr>
      <w:rFonts w:asciiTheme="majorHAnsi" w:hAnsiTheme="majorHAnsi"/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D1450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D1450"/>
    <w:rPr>
      <w:rFonts w:asciiTheme="majorHAnsi" w:hAnsiTheme="majorHAnsi"/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D1450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D1450"/>
    <w:rPr>
      <w:rFonts w:asciiTheme="majorHAnsi" w:hAnsiTheme="majorHAnsi"/>
      <w:color w:val="000000" w:themeColor="text1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D6331"/>
    <w:pPr>
      <w:spacing w:line="240" w:lineRule="auto"/>
    </w:pPr>
    <w:rPr>
      <w:b/>
      <w:bCs/>
      <w:color w:val="A32020" w:themeColor="accent1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D1450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D1450"/>
    <w:rPr>
      <w:rFonts w:asciiTheme="majorHAnsi" w:hAnsiTheme="majorHAnsi"/>
      <w:color w:val="000000" w:themeColor="text1"/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145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450"/>
    <w:rPr>
      <w:rFonts w:asciiTheme="majorHAnsi" w:hAnsiTheme="majorHAnsi"/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14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450"/>
    <w:rPr>
      <w:rFonts w:asciiTheme="majorHAnsi" w:hAnsiTheme="majorHAnsi"/>
      <w:b/>
      <w:bCs/>
      <w:color w:val="000000" w:themeColor="text1"/>
      <w:sz w:val="20"/>
      <w:szCs w:val="20"/>
    </w:rPr>
  </w:style>
  <w:style w:type="paragraph" w:customStyle="1" w:styleId="DividerPage">
    <w:name w:val="Divider Page"/>
    <w:qFormat/>
    <w:rsid w:val="0089432A"/>
    <w:pPr>
      <w:spacing w:after="240" w:line="240" w:lineRule="atLeast"/>
    </w:pPr>
    <w:rPr>
      <w:rFonts w:asciiTheme="majorHAnsi" w:hAnsiTheme="majorHAnsi"/>
      <w:i/>
      <w:color w:val="FFFFFF" w:themeColor="background2"/>
      <w:sz w:val="66"/>
      <w:szCs w:val="6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D1450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D1450"/>
    <w:rPr>
      <w:rFonts w:asciiTheme="majorHAnsi" w:hAnsiTheme="majorHAnsi"/>
      <w:color w:val="000000" w:themeColor="text1"/>
      <w:sz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D1450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D1450"/>
    <w:rPr>
      <w:rFonts w:asciiTheme="majorHAnsi" w:hAnsiTheme="majorHAnsi"/>
      <w:color w:val="000000" w:themeColor="text1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575DF"/>
    <w:rPr>
      <w:color w:val="92D050"/>
      <w:u w:val="single"/>
    </w:rPr>
  </w:style>
  <w:style w:type="paragraph" w:styleId="FootnoteText">
    <w:name w:val="footnote text"/>
    <w:basedOn w:val="Normal"/>
    <w:link w:val="FootnoteTextChar"/>
    <w:uiPriority w:val="99"/>
    <w:unhideWhenUsed/>
    <w:rsid w:val="00A006CD"/>
    <w:pPr>
      <w:spacing w:after="0" w:line="240" w:lineRule="auto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006CD"/>
    <w:rPr>
      <w:rFonts w:asciiTheme="majorHAnsi" w:hAnsiTheme="majorHAnsi"/>
      <w:color w:val="000000" w:themeColor="text1"/>
      <w:sz w:val="18"/>
      <w:szCs w:val="20"/>
    </w:rPr>
  </w:style>
  <w:style w:type="paragraph" w:customStyle="1" w:styleId="Guidance">
    <w:name w:val="Guidance"/>
    <w:basedOn w:val="Normal"/>
    <w:link w:val="GuidanceChar"/>
    <w:uiPriority w:val="99"/>
    <w:qFormat/>
    <w:rsid w:val="0084550A"/>
    <w:pPr>
      <w:spacing w:after="0"/>
    </w:pPr>
    <w:rPr>
      <w:rFonts w:ascii="Arial" w:hAnsi="Arial"/>
      <w:color w:val="00A5FF"/>
      <w:sz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746D7"/>
    <w:rPr>
      <w:rFonts w:eastAsiaTheme="majorEastAsia" w:cstheme="majorBidi"/>
      <w:b/>
      <w:bCs/>
      <w:i/>
      <w:sz w:val="48"/>
      <w:szCs w:val="28"/>
    </w:rPr>
  </w:style>
  <w:style w:type="character" w:customStyle="1" w:styleId="GuidanceChar">
    <w:name w:val="Guidance Char"/>
    <w:basedOn w:val="DefaultParagraphFont"/>
    <w:link w:val="Guidance"/>
    <w:uiPriority w:val="99"/>
    <w:rsid w:val="0084550A"/>
    <w:rPr>
      <w:rFonts w:ascii="Arial" w:hAnsi="Arial"/>
      <w:color w:val="00A5FF"/>
      <w:sz w:val="16"/>
    </w:rPr>
  </w:style>
  <w:style w:type="character" w:customStyle="1" w:styleId="Heading2Char">
    <w:name w:val="Heading 2 Char"/>
    <w:basedOn w:val="DefaultParagraphFont"/>
    <w:link w:val="Heading2"/>
    <w:uiPriority w:val="9"/>
    <w:rsid w:val="00D17589"/>
    <w:rPr>
      <w:rFonts w:eastAsiaTheme="majorEastAsia" w:cstheme="majorBidi"/>
      <w:b/>
      <w:bCs/>
      <w:i/>
      <w:color w:val="A32020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35EF"/>
    <w:rPr>
      <w:rFonts w:eastAsiaTheme="majorEastAsia" w:cstheme="majorBidi"/>
      <w:b/>
      <w:bCs/>
      <w:i/>
      <w:color w:val="A32020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57E3"/>
    <w:rPr>
      <w:rFonts w:eastAsiaTheme="majorEastAsia" w:cstheme="majorBidi"/>
      <w:bCs/>
      <w:i/>
      <w:iCs/>
      <w:color w:val="A32020" w:themeColor="accen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0857E3"/>
    <w:rPr>
      <w:rFonts w:eastAsiaTheme="majorEastAsia" w:cstheme="majorBidi"/>
      <w:i/>
      <w:color w:val="A32020" w:themeColor="text2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0857E3"/>
    <w:rPr>
      <w:rFonts w:eastAsiaTheme="majorEastAsia" w:cstheme="majorBidi"/>
      <w:iCs/>
      <w:color w:val="A32020" w:themeColor="text2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BC301A"/>
    <w:rPr>
      <w:rFonts w:eastAsiaTheme="majorEastAsia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D9673C"/>
    <w:rPr>
      <w:rFonts w:eastAsiaTheme="majorEastAsia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D9673C"/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34"/>
    <w:rsid w:val="00A303D8"/>
    <w:pPr>
      <w:spacing w:after="240" w:line="240" w:lineRule="atLeast"/>
      <w:ind w:left="720"/>
      <w:contextualSpacing/>
    </w:pPr>
  </w:style>
  <w:style w:type="paragraph" w:styleId="HTMLAddress">
    <w:name w:val="HTML Address"/>
    <w:basedOn w:val="Normal"/>
    <w:link w:val="HTMLAddressChar"/>
    <w:uiPriority w:val="99"/>
    <w:semiHidden/>
    <w:unhideWhenUsed/>
    <w:rsid w:val="00462B5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62B57"/>
    <w:rPr>
      <w:rFonts w:asciiTheme="majorHAnsi" w:hAnsiTheme="majorHAnsi"/>
      <w:i/>
      <w:iCs/>
      <w:color w:val="000000" w:themeColor="text1"/>
      <w:sz w:val="20"/>
    </w:rPr>
  </w:style>
  <w:style w:type="character" w:styleId="HTMLAcronym">
    <w:name w:val="HTML Acronym"/>
    <w:basedOn w:val="DefaultParagraphFont"/>
    <w:uiPriority w:val="99"/>
    <w:semiHidden/>
    <w:unhideWhenUsed/>
    <w:rsid w:val="00462B57"/>
    <w:rPr>
      <w:color w:val="000000" w:themeColor="text1"/>
    </w:rPr>
  </w:style>
  <w:style w:type="character" w:styleId="HTMLCite">
    <w:name w:val="HTML Cite"/>
    <w:basedOn w:val="DefaultParagraphFont"/>
    <w:uiPriority w:val="99"/>
    <w:semiHidden/>
    <w:unhideWhenUsed/>
    <w:rsid w:val="006713B6"/>
    <w:rPr>
      <w:i/>
      <w:iCs/>
      <w:color w:val="000000" w:themeColor="text1"/>
    </w:rPr>
  </w:style>
  <w:style w:type="character" w:styleId="HTMLDefinition">
    <w:name w:val="HTML Definition"/>
    <w:basedOn w:val="DefaultParagraphFont"/>
    <w:uiPriority w:val="99"/>
    <w:semiHidden/>
    <w:unhideWhenUsed/>
    <w:rsid w:val="008D0E08"/>
    <w:rPr>
      <w:i/>
      <w:iCs/>
      <w:color w:val="000000" w:themeColor="text1"/>
    </w:rPr>
  </w:style>
  <w:style w:type="character" w:styleId="HTMLKeyboard">
    <w:name w:val="HTML Keyboard"/>
    <w:basedOn w:val="DefaultParagraphFont"/>
    <w:uiPriority w:val="99"/>
    <w:semiHidden/>
    <w:unhideWhenUsed/>
    <w:rsid w:val="008D0E08"/>
    <w:rPr>
      <w:rFonts w:ascii="Consolas" w:hAnsi="Consolas"/>
      <w:color w:val="000000" w:themeColor="text1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0E08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0E08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8D0E08"/>
    <w:rPr>
      <w:rFonts w:ascii="Consolas" w:hAnsi="Consolas"/>
      <w:color w:val="000000" w:themeColor="text1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D0E08"/>
    <w:rPr>
      <w:rFonts w:ascii="Consolas" w:hAnsi="Consolas"/>
      <w:color w:val="000000" w:themeColor="text1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8D0E08"/>
    <w:rPr>
      <w:i/>
      <w:iCs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391BDA"/>
    <w:rPr>
      <w:color w:val="0070C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91BDA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91BDA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211B8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211B8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211B8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211B8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211B8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211B8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211B8"/>
    <w:pPr>
      <w:spacing w:after="0" w:line="240" w:lineRule="auto"/>
      <w:ind w:left="1800" w:hanging="200"/>
    </w:pPr>
  </w:style>
  <w:style w:type="character" w:styleId="BookTitle">
    <w:name w:val="Book Title"/>
    <w:basedOn w:val="DefaultParagraphFont"/>
    <w:uiPriority w:val="33"/>
    <w:qFormat/>
    <w:rsid w:val="001D1450"/>
    <w:rPr>
      <w:b/>
      <w:bCs/>
      <w:smallCaps/>
      <w:color w:val="000000" w:themeColor="text1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D1450"/>
    <w:rPr>
      <w:color w:val="000000" w:themeColor="text1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1450"/>
    <w:rPr>
      <w:rFonts w:ascii="Tahoma" w:hAnsi="Tahoma" w:cs="Tahoma"/>
      <w:color w:val="000000" w:themeColor="text1"/>
      <w:sz w:val="16"/>
      <w:szCs w:val="16"/>
    </w:rPr>
  </w:style>
  <w:style w:type="character" w:styleId="Emphasis">
    <w:name w:val="Emphasis"/>
    <w:basedOn w:val="DefaultParagraphFont"/>
    <w:uiPriority w:val="99"/>
    <w:qFormat/>
    <w:rsid w:val="001D1450"/>
    <w:rPr>
      <w:i/>
      <w:iCs/>
      <w:color w:val="000000" w:themeColor="text1"/>
    </w:rPr>
  </w:style>
  <w:style w:type="character" w:styleId="EndnoteReference">
    <w:name w:val="endnote reference"/>
    <w:basedOn w:val="DefaultParagraphFont"/>
    <w:uiPriority w:val="99"/>
    <w:semiHidden/>
    <w:unhideWhenUsed/>
    <w:rsid w:val="001D1450"/>
    <w:rPr>
      <w:color w:val="000000" w:themeColor="text1"/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1D145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D1450"/>
    <w:pPr>
      <w:spacing w:after="0" w:line="240" w:lineRule="auto"/>
    </w:pPr>
    <w:rPr>
      <w:rFonts w:eastAsiaTheme="majorEastAsia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D1450"/>
    <w:rPr>
      <w:color w:val="000000" w:themeColor="text1"/>
      <w:vertAlign w:val="superscript"/>
    </w:rPr>
  </w:style>
  <w:style w:type="character" w:styleId="HTMLCode">
    <w:name w:val="HTML Code"/>
    <w:basedOn w:val="DefaultParagraphFont"/>
    <w:uiPriority w:val="99"/>
    <w:semiHidden/>
    <w:unhideWhenUsed/>
    <w:rsid w:val="001D1450"/>
    <w:rPr>
      <w:rFonts w:ascii="Consolas" w:hAnsi="Consolas"/>
      <w:color w:val="000000" w:themeColor="text1"/>
      <w:sz w:val="20"/>
      <w:szCs w:val="20"/>
    </w:rPr>
  </w:style>
  <w:style w:type="paragraph" w:styleId="IndexHeading">
    <w:name w:val="index heading"/>
    <w:basedOn w:val="Normal"/>
    <w:next w:val="Index1"/>
    <w:uiPriority w:val="99"/>
    <w:semiHidden/>
    <w:unhideWhenUsed/>
    <w:rsid w:val="001D1450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2E3"/>
    <w:pPr>
      <w:pBdr>
        <w:bottom w:val="single" w:sz="4" w:space="4" w:color="A32020" w:themeColor="accent1"/>
      </w:pBdr>
      <w:spacing w:before="200" w:after="280"/>
      <w:ind w:left="936" w:right="936"/>
    </w:pPr>
    <w:rPr>
      <w:b/>
      <w:bCs/>
      <w:i/>
      <w:iCs/>
      <w:color w:val="A3202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2E3"/>
    <w:rPr>
      <w:rFonts w:asciiTheme="majorHAnsi" w:hAnsiTheme="majorHAnsi"/>
      <w:b/>
      <w:bCs/>
      <w:i/>
      <w:iCs/>
      <w:color w:val="A32020" w:themeColor="accent1"/>
      <w:sz w:val="20"/>
    </w:rPr>
  </w:style>
  <w:style w:type="character" w:styleId="LineNumber">
    <w:name w:val="line number"/>
    <w:basedOn w:val="DefaultParagraphFont"/>
    <w:uiPriority w:val="99"/>
    <w:semiHidden/>
    <w:unhideWhenUsed/>
    <w:rsid w:val="006252E3"/>
    <w:rPr>
      <w:color w:val="000000" w:themeColor="text1"/>
    </w:rPr>
  </w:style>
  <w:style w:type="paragraph" w:styleId="List">
    <w:name w:val="List"/>
    <w:basedOn w:val="Normal"/>
    <w:uiPriority w:val="99"/>
    <w:unhideWhenUsed/>
    <w:qFormat/>
    <w:rsid w:val="00CA4616"/>
    <w:pPr>
      <w:spacing w:before="60" w:after="60" w:line="240" w:lineRule="atLeast"/>
      <w:contextualSpacing/>
    </w:pPr>
  </w:style>
  <w:style w:type="paragraph" w:styleId="List2">
    <w:name w:val="List 2"/>
    <w:basedOn w:val="List"/>
    <w:uiPriority w:val="99"/>
    <w:unhideWhenUsed/>
    <w:qFormat/>
    <w:rsid w:val="00CA4616"/>
    <w:pPr>
      <w:ind w:left="397"/>
    </w:pPr>
  </w:style>
  <w:style w:type="paragraph" w:styleId="List3">
    <w:name w:val="List 3"/>
    <w:basedOn w:val="List2"/>
    <w:uiPriority w:val="99"/>
    <w:unhideWhenUsed/>
    <w:qFormat/>
    <w:rsid w:val="00CA4616"/>
    <w:pPr>
      <w:ind w:left="1985" w:hanging="1191"/>
    </w:pPr>
  </w:style>
  <w:style w:type="paragraph" w:styleId="List4">
    <w:name w:val="List 4"/>
    <w:basedOn w:val="List3"/>
    <w:uiPriority w:val="99"/>
    <w:unhideWhenUsed/>
    <w:qFormat/>
    <w:rsid w:val="00CA4616"/>
    <w:pPr>
      <w:ind w:left="1191" w:firstLine="0"/>
    </w:pPr>
  </w:style>
  <w:style w:type="paragraph" w:styleId="List5">
    <w:name w:val="List 5"/>
    <w:basedOn w:val="List4"/>
    <w:uiPriority w:val="99"/>
    <w:unhideWhenUsed/>
    <w:qFormat/>
    <w:rsid w:val="00CA4616"/>
    <w:pPr>
      <w:ind w:left="1588"/>
    </w:pPr>
  </w:style>
  <w:style w:type="paragraph" w:customStyle="1" w:styleId="List6">
    <w:name w:val="List 6"/>
    <w:basedOn w:val="List5"/>
    <w:qFormat/>
    <w:rsid w:val="00CA4616"/>
    <w:pPr>
      <w:ind w:left="1985"/>
    </w:pPr>
  </w:style>
  <w:style w:type="paragraph" w:customStyle="1" w:styleId="List7">
    <w:name w:val="List 7"/>
    <w:basedOn w:val="List6"/>
    <w:qFormat/>
    <w:rsid w:val="00CA4616"/>
    <w:pPr>
      <w:ind w:left="2381"/>
    </w:pPr>
  </w:style>
  <w:style w:type="paragraph" w:customStyle="1" w:styleId="List8">
    <w:name w:val="List 8"/>
    <w:basedOn w:val="List7"/>
    <w:qFormat/>
    <w:rsid w:val="00CA4616"/>
    <w:pPr>
      <w:ind w:left="2778"/>
    </w:pPr>
  </w:style>
  <w:style w:type="paragraph" w:customStyle="1" w:styleId="List9">
    <w:name w:val="List 9"/>
    <w:basedOn w:val="List8"/>
    <w:qFormat/>
    <w:rsid w:val="00CA4616"/>
    <w:pPr>
      <w:ind w:left="3175"/>
    </w:pPr>
  </w:style>
  <w:style w:type="paragraph" w:customStyle="1" w:styleId="ListAlpha">
    <w:name w:val="List Alpha"/>
    <w:basedOn w:val="Normal"/>
    <w:qFormat/>
    <w:rsid w:val="00CA4616"/>
    <w:pPr>
      <w:numPr>
        <w:numId w:val="8"/>
      </w:numPr>
      <w:spacing w:before="60" w:after="60" w:line="240" w:lineRule="atLeast"/>
      <w:contextualSpacing/>
    </w:pPr>
  </w:style>
  <w:style w:type="paragraph" w:customStyle="1" w:styleId="ListAlpha2">
    <w:name w:val="List Alpha 2"/>
    <w:basedOn w:val="ListAlpha"/>
    <w:qFormat/>
    <w:rsid w:val="00CA4616"/>
    <w:pPr>
      <w:numPr>
        <w:ilvl w:val="1"/>
      </w:numPr>
    </w:pPr>
  </w:style>
  <w:style w:type="paragraph" w:customStyle="1" w:styleId="ListAlpha3">
    <w:name w:val="List Alpha 3"/>
    <w:basedOn w:val="ListAlpha2"/>
    <w:qFormat/>
    <w:rsid w:val="00CA4616"/>
    <w:pPr>
      <w:numPr>
        <w:ilvl w:val="2"/>
      </w:numPr>
    </w:pPr>
  </w:style>
  <w:style w:type="paragraph" w:customStyle="1" w:styleId="ListAlpha5">
    <w:name w:val="List Alpha 5"/>
    <w:basedOn w:val="ListAlpha4"/>
    <w:qFormat/>
    <w:rsid w:val="00CA4616"/>
    <w:pPr>
      <w:numPr>
        <w:ilvl w:val="4"/>
      </w:numPr>
    </w:pPr>
  </w:style>
  <w:style w:type="paragraph" w:customStyle="1" w:styleId="ListAlpha4">
    <w:name w:val="List Alpha 4"/>
    <w:basedOn w:val="ListAlpha3"/>
    <w:qFormat/>
    <w:rsid w:val="00CA4616"/>
    <w:pPr>
      <w:numPr>
        <w:ilvl w:val="3"/>
      </w:numPr>
    </w:pPr>
  </w:style>
  <w:style w:type="paragraph" w:customStyle="1" w:styleId="ListAlpha6">
    <w:name w:val="List Alpha 6"/>
    <w:basedOn w:val="ListAlpha5"/>
    <w:qFormat/>
    <w:rsid w:val="00CA4616"/>
    <w:pPr>
      <w:numPr>
        <w:ilvl w:val="5"/>
      </w:numPr>
    </w:pPr>
  </w:style>
  <w:style w:type="paragraph" w:customStyle="1" w:styleId="ListAlpha7">
    <w:name w:val="List Alpha 7"/>
    <w:basedOn w:val="ListAlpha6"/>
    <w:qFormat/>
    <w:rsid w:val="00CA4616"/>
    <w:pPr>
      <w:numPr>
        <w:ilvl w:val="6"/>
      </w:numPr>
    </w:pPr>
  </w:style>
  <w:style w:type="paragraph" w:customStyle="1" w:styleId="ListAlpha8">
    <w:name w:val="List Alpha 8"/>
    <w:basedOn w:val="ListAlpha7"/>
    <w:qFormat/>
    <w:rsid w:val="00CA4616"/>
    <w:pPr>
      <w:numPr>
        <w:ilvl w:val="7"/>
      </w:numPr>
    </w:pPr>
  </w:style>
  <w:style w:type="paragraph" w:customStyle="1" w:styleId="ListAlpha9">
    <w:name w:val="List Alpha 9"/>
    <w:basedOn w:val="ListAlpha8"/>
    <w:qFormat/>
    <w:rsid w:val="00CA4616"/>
    <w:pPr>
      <w:numPr>
        <w:ilvl w:val="8"/>
      </w:numPr>
    </w:pPr>
  </w:style>
  <w:style w:type="paragraph" w:styleId="ListBullet">
    <w:name w:val="List Bullet"/>
    <w:basedOn w:val="Normal"/>
    <w:uiPriority w:val="99"/>
    <w:unhideWhenUsed/>
    <w:rsid w:val="00CA4616"/>
    <w:pPr>
      <w:numPr>
        <w:numId w:val="9"/>
      </w:numPr>
      <w:spacing w:before="60" w:after="60" w:line="240" w:lineRule="atLeast"/>
      <w:contextualSpacing/>
    </w:pPr>
  </w:style>
  <w:style w:type="paragraph" w:styleId="ListBullet2">
    <w:name w:val="List Bullet 2"/>
    <w:basedOn w:val="ListBullet"/>
    <w:uiPriority w:val="99"/>
    <w:unhideWhenUsed/>
    <w:rsid w:val="00CA4616"/>
    <w:pPr>
      <w:numPr>
        <w:ilvl w:val="1"/>
      </w:numPr>
    </w:pPr>
  </w:style>
  <w:style w:type="paragraph" w:styleId="ListBullet3">
    <w:name w:val="List Bullet 3"/>
    <w:basedOn w:val="ListBullet2"/>
    <w:uiPriority w:val="99"/>
    <w:unhideWhenUsed/>
    <w:rsid w:val="00CA4616"/>
    <w:pPr>
      <w:numPr>
        <w:ilvl w:val="2"/>
      </w:numPr>
    </w:pPr>
  </w:style>
  <w:style w:type="paragraph" w:styleId="ListBullet4">
    <w:name w:val="List Bullet 4"/>
    <w:basedOn w:val="ListBullet3"/>
    <w:uiPriority w:val="99"/>
    <w:unhideWhenUsed/>
    <w:rsid w:val="00CA4616"/>
    <w:pPr>
      <w:numPr>
        <w:ilvl w:val="3"/>
      </w:numPr>
    </w:pPr>
  </w:style>
  <w:style w:type="paragraph" w:styleId="ListBullet5">
    <w:name w:val="List Bullet 5"/>
    <w:basedOn w:val="ListBullet4"/>
    <w:next w:val="ListBullet4"/>
    <w:uiPriority w:val="99"/>
    <w:unhideWhenUsed/>
    <w:rsid w:val="00CA4616"/>
    <w:pPr>
      <w:numPr>
        <w:ilvl w:val="4"/>
      </w:numPr>
    </w:pPr>
  </w:style>
  <w:style w:type="paragraph" w:customStyle="1" w:styleId="ListBullet6">
    <w:name w:val="List Bullet 6"/>
    <w:basedOn w:val="ListBullet5"/>
    <w:qFormat/>
    <w:rsid w:val="00CA4616"/>
    <w:pPr>
      <w:numPr>
        <w:ilvl w:val="5"/>
      </w:numPr>
    </w:pPr>
  </w:style>
  <w:style w:type="paragraph" w:customStyle="1" w:styleId="ListBullet7">
    <w:name w:val="List Bullet 7"/>
    <w:basedOn w:val="ListBullet6"/>
    <w:qFormat/>
    <w:rsid w:val="00CA4616"/>
    <w:pPr>
      <w:numPr>
        <w:ilvl w:val="6"/>
      </w:numPr>
    </w:pPr>
  </w:style>
  <w:style w:type="paragraph" w:customStyle="1" w:styleId="ListBullet8">
    <w:name w:val="List Bullet 8"/>
    <w:basedOn w:val="ListBullet7"/>
    <w:qFormat/>
    <w:rsid w:val="00CA4616"/>
    <w:pPr>
      <w:numPr>
        <w:ilvl w:val="7"/>
      </w:numPr>
    </w:pPr>
  </w:style>
  <w:style w:type="paragraph" w:customStyle="1" w:styleId="ListBullet9">
    <w:name w:val="List Bullet 9"/>
    <w:basedOn w:val="ListBullet8"/>
    <w:qFormat/>
    <w:rsid w:val="00CA4616"/>
    <w:pPr>
      <w:numPr>
        <w:ilvl w:val="8"/>
      </w:numPr>
    </w:pPr>
  </w:style>
  <w:style w:type="paragraph" w:styleId="ListContinue">
    <w:name w:val="List Continue"/>
    <w:basedOn w:val="Normal"/>
    <w:uiPriority w:val="99"/>
    <w:unhideWhenUsed/>
    <w:rsid w:val="00CA4616"/>
    <w:pPr>
      <w:spacing w:before="60" w:after="60" w:line="240" w:lineRule="atLeast"/>
      <w:ind w:left="397"/>
      <w:contextualSpacing/>
    </w:pPr>
  </w:style>
  <w:style w:type="paragraph" w:styleId="ListContinue2">
    <w:name w:val="List Continue 2"/>
    <w:basedOn w:val="ListContinue"/>
    <w:uiPriority w:val="99"/>
    <w:unhideWhenUsed/>
    <w:rsid w:val="00CA4616"/>
    <w:pPr>
      <w:ind w:left="794"/>
    </w:pPr>
  </w:style>
  <w:style w:type="paragraph" w:styleId="ListContinue3">
    <w:name w:val="List Continue 3"/>
    <w:basedOn w:val="ListContinue2"/>
    <w:uiPriority w:val="99"/>
    <w:unhideWhenUsed/>
    <w:rsid w:val="00CA4616"/>
    <w:pPr>
      <w:ind w:left="1191"/>
    </w:pPr>
  </w:style>
  <w:style w:type="paragraph" w:styleId="ListContinue4">
    <w:name w:val="List Continue 4"/>
    <w:basedOn w:val="ListContinue3"/>
    <w:uiPriority w:val="99"/>
    <w:unhideWhenUsed/>
    <w:rsid w:val="00CA4616"/>
    <w:pPr>
      <w:ind w:left="1588"/>
    </w:pPr>
  </w:style>
  <w:style w:type="paragraph" w:styleId="ListContinue5">
    <w:name w:val="List Continue 5"/>
    <w:basedOn w:val="ListContinue4"/>
    <w:uiPriority w:val="99"/>
    <w:unhideWhenUsed/>
    <w:rsid w:val="00CA4616"/>
    <w:pPr>
      <w:ind w:left="1985"/>
    </w:pPr>
  </w:style>
  <w:style w:type="paragraph" w:customStyle="1" w:styleId="ListContinue6">
    <w:name w:val="List Continue 6"/>
    <w:basedOn w:val="ListContinue4"/>
    <w:qFormat/>
    <w:rsid w:val="00CA4616"/>
    <w:pPr>
      <w:ind w:left="2381"/>
    </w:pPr>
  </w:style>
  <w:style w:type="paragraph" w:customStyle="1" w:styleId="ListContinue7">
    <w:name w:val="List Continue 7"/>
    <w:basedOn w:val="ListContinue6"/>
    <w:qFormat/>
    <w:rsid w:val="00CA4616"/>
    <w:pPr>
      <w:ind w:left="2778"/>
    </w:pPr>
  </w:style>
  <w:style w:type="paragraph" w:customStyle="1" w:styleId="ListContinue8">
    <w:name w:val="List Continue 8"/>
    <w:basedOn w:val="ListContinue7"/>
    <w:qFormat/>
    <w:rsid w:val="00CA4616"/>
    <w:pPr>
      <w:ind w:left="3175"/>
    </w:pPr>
  </w:style>
  <w:style w:type="paragraph" w:customStyle="1" w:styleId="ListContinue9">
    <w:name w:val="List Continue 9"/>
    <w:basedOn w:val="ListContinue8"/>
    <w:qFormat/>
    <w:rsid w:val="00CA4616"/>
    <w:pPr>
      <w:ind w:left="3572"/>
    </w:pPr>
  </w:style>
  <w:style w:type="paragraph" w:styleId="ListNumber">
    <w:name w:val="List Number"/>
    <w:basedOn w:val="Normal"/>
    <w:uiPriority w:val="99"/>
    <w:unhideWhenUsed/>
    <w:rsid w:val="000C06E8"/>
    <w:pPr>
      <w:numPr>
        <w:numId w:val="10"/>
      </w:numPr>
      <w:spacing w:before="60" w:after="60" w:line="240" w:lineRule="atLeast"/>
      <w:contextualSpacing/>
    </w:pPr>
  </w:style>
  <w:style w:type="paragraph" w:styleId="ListNumber3">
    <w:name w:val="List Number 3"/>
    <w:basedOn w:val="ListNumber2"/>
    <w:uiPriority w:val="99"/>
    <w:unhideWhenUsed/>
    <w:qFormat/>
    <w:rsid w:val="00CA4616"/>
    <w:pPr>
      <w:numPr>
        <w:ilvl w:val="2"/>
      </w:numPr>
    </w:pPr>
  </w:style>
  <w:style w:type="paragraph" w:styleId="ListNumber2">
    <w:name w:val="List Number 2"/>
    <w:basedOn w:val="ListNumber"/>
    <w:uiPriority w:val="99"/>
    <w:unhideWhenUsed/>
    <w:rsid w:val="00CA4616"/>
    <w:pPr>
      <w:numPr>
        <w:ilvl w:val="1"/>
      </w:numPr>
    </w:pPr>
  </w:style>
  <w:style w:type="paragraph" w:styleId="ListNumber4">
    <w:name w:val="List Number 4"/>
    <w:basedOn w:val="ListNumber3"/>
    <w:uiPriority w:val="99"/>
    <w:unhideWhenUsed/>
    <w:rsid w:val="00CA4616"/>
    <w:pPr>
      <w:numPr>
        <w:ilvl w:val="3"/>
      </w:numPr>
    </w:pPr>
  </w:style>
  <w:style w:type="paragraph" w:styleId="ListNumber5">
    <w:name w:val="List Number 5"/>
    <w:basedOn w:val="ListNumber4"/>
    <w:uiPriority w:val="99"/>
    <w:unhideWhenUsed/>
    <w:rsid w:val="00CA4616"/>
    <w:pPr>
      <w:numPr>
        <w:ilvl w:val="4"/>
      </w:numPr>
    </w:pPr>
  </w:style>
  <w:style w:type="paragraph" w:customStyle="1" w:styleId="ListNumber6">
    <w:name w:val="List Number 6"/>
    <w:basedOn w:val="ListNumber5"/>
    <w:qFormat/>
    <w:rsid w:val="00CA4616"/>
    <w:pPr>
      <w:numPr>
        <w:ilvl w:val="5"/>
      </w:numPr>
    </w:pPr>
  </w:style>
  <w:style w:type="paragraph" w:customStyle="1" w:styleId="ListNumber7">
    <w:name w:val="List Number 7"/>
    <w:basedOn w:val="ListNumber6"/>
    <w:qFormat/>
    <w:rsid w:val="00CA4616"/>
    <w:pPr>
      <w:numPr>
        <w:ilvl w:val="6"/>
      </w:numPr>
    </w:pPr>
  </w:style>
  <w:style w:type="paragraph" w:customStyle="1" w:styleId="ListNumber8">
    <w:name w:val="List Number 8"/>
    <w:basedOn w:val="ListNumber7"/>
    <w:qFormat/>
    <w:rsid w:val="00CA4616"/>
    <w:pPr>
      <w:numPr>
        <w:ilvl w:val="7"/>
      </w:numPr>
    </w:pPr>
  </w:style>
  <w:style w:type="paragraph" w:customStyle="1" w:styleId="ListNumber9">
    <w:name w:val="List Number 9"/>
    <w:basedOn w:val="ListNumber8"/>
    <w:qFormat/>
    <w:rsid w:val="00CA4616"/>
    <w:pPr>
      <w:numPr>
        <w:ilvl w:val="8"/>
      </w:numPr>
    </w:pPr>
  </w:style>
  <w:style w:type="paragraph" w:customStyle="1" w:styleId="ListRoman">
    <w:name w:val="List Roman"/>
    <w:basedOn w:val="BodyText"/>
    <w:qFormat/>
    <w:rsid w:val="00CA4616"/>
    <w:pPr>
      <w:numPr>
        <w:numId w:val="11"/>
      </w:numPr>
      <w:spacing w:before="60" w:after="60" w:line="240" w:lineRule="atLeast"/>
      <w:contextualSpacing/>
    </w:pPr>
  </w:style>
  <w:style w:type="paragraph" w:customStyle="1" w:styleId="ListRoman2">
    <w:name w:val="List Roman 2"/>
    <w:basedOn w:val="ListRoman"/>
    <w:qFormat/>
    <w:rsid w:val="00CA4616"/>
    <w:pPr>
      <w:numPr>
        <w:ilvl w:val="1"/>
      </w:numPr>
    </w:pPr>
  </w:style>
  <w:style w:type="paragraph" w:customStyle="1" w:styleId="ListRoman3">
    <w:name w:val="List Roman 3"/>
    <w:basedOn w:val="ListRoman2"/>
    <w:qFormat/>
    <w:rsid w:val="00CA4616"/>
    <w:pPr>
      <w:numPr>
        <w:ilvl w:val="2"/>
      </w:numPr>
    </w:pPr>
  </w:style>
  <w:style w:type="paragraph" w:customStyle="1" w:styleId="ListRoman4">
    <w:name w:val="List Roman 4"/>
    <w:basedOn w:val="ListRoman3"/>
    <w:qFormat/>
    <w:rsid w:val="00CA4616"/>
    <w:pPr>
      <w:numPr>
        <w:ilvl w:val="3"/>
      </w:numPr>
    </w:pPr>
  </w:style>
  <w:style w:type="paragraph" w:customStyle="1" w:styleId="ListRoman5">
    <w:name w:val="List Roman 5"/>
    <w:basedOn w:val="ListRoman4"/>
    <w:qFormat/>
    <w:rsid w:val="00CA4616"/>
    <w:pPr>
      <w:numPr>
        <w:ilvl w:val="4"/>
      </w:numPr>
    </w:pPr>
  </w:style>
  <w:style w:type="paragraph" w:customStyle="1" w:styleId="ListRoman6">
    <w:name w:val="List Roman 6"/>
    <w:basedOn w:val="ListRoman5"/>
    <w:qFormat/>
    <w:rsid w:val="00CA4616"/>
    <w:pPr>
      <w:numPr>
        <w:ilvl w:val="5"/>
      </w:numPr>
    </w:pPr>
  </w:style>
  <w:style w:type="paragraph" w:customStyle="1" w:styleId="ListRoman7">
    <w:name w:val="List Roman 7"/>
    <w:basedOn w:val="ListRoman6"/>
    <w:qFormat/>
    <w:rsid w:val="00CA4616"/>
    <w:pPr>
      <w:numPr>
        <w:ilvl w:val="6"/>
      </w:numPr>
    </w:pPr>
  </w:style>
  <w:style w:type="paragraph" w:customStyle="1" w:styleId="ListRoman8">
    <w:name w:val="List Roman 8"/>
    <w:basedOn w:val="ListRoman7"/>
    <w:qFormat/>
    <w:rsid w:val="00CA4616"/>
    <w:pPr>
      <w:numPr>
        <w:ilvl w:val="7"/>
      </w:numPr>
    </w:pPr>
  </w:style>
  <w:style w:type="paragraph" w:customStyle="1" w:styleId="ListRoman9">
    <w:name w:val="List Roman 9"/>
    <w:basedOn w:val="ListRoman8"/>
    <w:qFormat/>
    <w:rsid w:val="00CA4616"/>
    <w:pPr>
      <w:numPr>
        <w:ilvl w:val="8"/>
      </w:numPr>
    </w:pPr>
  </w:style>
  <w:style w:type="paragraph" w:styleId="MacroText">
    <w:name w:val="macro"/>
    <w:link w:val="MacroTextChar"/>
    <w:uiPriority w:val="99"/>
    <w:semiHidden/>
    <w:unhideWhenUsed/>
    <w:rsid w:val="000D335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000000" w:themeColor="text1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D335E"/>
    <w:rPr>
      <w:rFonts w:ascii="Consolas" w:hAnsi="Consolas"/>
      <w:color w:val="000000" w:themeColor="text1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3C5C2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3C5C22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4B5337"/>
    <w:pPr>
      <w:spacing w:after="0" w:line="240" w:lineRule="auto"/>
    </w:pPr>
    <w:rPr>
      <w:rFonts w:asciiTheme="majorHAnsi" w:hAnsiTheme="majorHAnsi"/>
      <w:color w:val="000000" w:themeColor="text1"/>
      <w:sz w:val="20"/>
    </w:rPr>
  </w:style>
  <w:style w:type="paragraph" w:styleId="NormalWeb">
    <w:name w:val="Normal (Web)"/>
    <w:basedOn w:val="Normal"/>
    <w:uiPriority w:val="99"/>
    <w:unhideWhenUsed/>
    <w:rsid w:val="000E4C13"/>
    <w:rPr>
      <w:rFonts w:ascii="Times New Roman" w:hAnsi="Times New Roman" w:cs="Times New Roman"/>
      <w:sz w:val="24"/>
      <w:szCs w:val="24"/>
    </w:rPr>
  </w:style>
  <w:style w:type="paragraph" w:customStyle="1" w:styleId="PageTitle">
    <w:name w:val="Page Title"/>
    <w:basedOn w:val="Heading1"/>
    <w:qFormat/>
    <w:rsid w:val="00AF62A0"/>
    <w:pPr>
      <w:numPr>
        <w:numId w:val="0"/>
      </w:numPr>
    </w:pPr>
    <w:rPr>
      <w:szCs w:val="48"/>
    </w:rPr>
  </w:style>
  <w:style w:type="character" w:styleId="PlaceholderText">
    <w:name w:val="Placeholder Text"/>
    <w:basedOn w:val="DefaultParagraphFont"/>
    <w:uiPriority w:val="99"/>
    <w:semiHidden/>
    <w:rsid w:val="00AF62A0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rsid w:val="00AF62A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F62A0"/>
    <w:rPr>
      <w:rFonts w:ascii="Consolas" w:hAnsi="Consolas"/>
      <w:color w:val="000000" w:themeColor="text1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F62A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F62A0"/>
    <w:rPr>
      <w:rFonts w:asciiTheme="majorHAnsi" w:hAnsiTheme="majorHAnsi"/>
      <w:i/>
      <w:iCs/>
      <w:color w:val="000000" w:themeColor="text1"/>
      <w:sz w:val="20"/>
    </w:rPr>
  </w:style>
  <w:style w:type="paragraph" w:customStyle="1" w:styleId="Pre-Section1Heading1">
    <w:name w:val="Pre-Section 1 Heading 1"/>
    <w:basedOn w:val="PageTitle"/>
    <w:next w:val="Pre-Section1Heading2"/>
    <w:qFormat/>
    <w:rsid w:val="00B31585"/>
  </w:style>
  <w:style w:type="paragraph" w:customStyle="1" w:styleId="Pre-Section1Heading2">
    <w:name w:val="Pre-Section 1 Heading 2"/>
    <w:basedOn w:val="Normal"/>
    <w:next w:val="BodyText"/>
    <w:qFormat/>
    <w:rsid w:val="00B31585"/>
    <w:pPr>
      <w:spacing w:after="240" w:line="240" w:lineRule="auto"/>
    </w:pPr>
    <w:rPr>
      <w:b/>
      <w:i/>
      <w:color w:val="A32020" w:themeColor="text2"/>
      <w:sz w:val="32"/>
      <w:szCs w:val="32"/>
    </w:rPr>
  </w:style>
  <w:style w:type="paragraph" w:customStyle="1" w:styleId="Pre-Section1Heading3">
    <w:name w:val="Pre-Section 1 Heading 3"/>
    <w:basedOn w:val="Normal"/>
    <w:next w:val="BodyText"/>
    <w:qFormat/>
    <w:rsid w:val="00B31585"/>
    <w:pPr>
      <w:spacing w:after="240" w:line="240" w:lineRule="auto"/>
    </w:pPr>
    <w:rPr>
      <w:b/>
      <w:i/>
      <w:color w:val="A32020" w:themeColor="text2"/>
      <w:sz w:val="28"/>
      <w:szCs w:val="28"/>
    </w:rPr>
  </w:style>
  <w:style w:type="paragraph" w:customStyle="1" w:styleId="Pre-Section1Heading4">
    <w:name w:val="Pre-Section 1 Heading 4"/>
    <w:basedOn w:val="Normal"/>
    <w:next w:val="BodyText"/>
    <w:qFormat/>
    <w:rsid w:val="00B31585"/>
    <w:pPr>
      <w:spacing w:after="240" w:line="240" w:lineRule="auto"/>
    </w:pPr>
    <w:rPr>
      <w:i/>
      <w:color w:val="A32020" w:themeColor="text2"/>
      <w:sz w:val="28"/>
      <w:szCs w:val="28"/>
    </w:rPr>
  </w:style>
  <w:style w:type="paragraph" w:customStyle="1" w:styleId="PwCAddress">
    <w:name w:val="PwC Address"/>
    <w:basedOn w:val="Normal"/>
    <w:qFormat/>
    <w:rsid w:val="00D53FCA"/>
    <w:pPr>
      <w:spacing w:after="0" w:line="200" w:lineRule="atLeast"/>
    </w:pPr>
    <w:rPr>
      <w:i/>
      <w:sz w:val="18"/>
    </w:rPr>
  </w:style>
  <w:style w:type="paragraph" w:customStyle="1" w:styleId="SubHeading">
    <w:name w:val="Sub Heading"/>
    <w:basedOn w:val="Normal"/>
    <w:uiPriority w:val="99"/>
    <w:qFormat/>
    <w:rsid w:val="002E2573"/>
    <w:pPr>
      <w:spacing w:after="480" w:line="0" w:lineRule="atLeast"/>
    </w:pPr>
    <w:rPr>
      <w:sz w:val="48"/>
    </w:rPr>
  </w:style>
  <w:style w:type="paragraph" w:styleId="Subtitle">
    <w:name w:val="Subtitle"/>
    <w:basedOn w:val="Normal"/>
    <w:next w:val="Normal"/>
    <w:link w:val="SubtitleChar"/>
    <w:uiPriority w:val="99"/>
    <w:qFormat/>
    <w:rsid w:val="002E5A37"/>
    <w:pPr>
      <w:numPr>
        <w:ilvl w:val="1"/>
      </w:numPr>
      <w:spacing w:after="1200" w:line="240" w:lineRule="auto"/>
    </w:pPr>
    <w:rPr>
      <w:rFonts w:eastAsiaTheme="majorEastAsia" w:cstheme="majorBidi"/>
      <w:iCs/>
      <w:spacing w:val="15"/>
      <w:sz w:val="80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2E5A37"/>
    <w:rPr>
      <w:rFonts w:asciiTheme="majorHAnsi" w:eastAsiaTheme="majorEastAsia" w:hAnsiTheme="majorHAnsi" w:cstheme="majorBidi"/>
      <w:iCs/>
      <w:color w:val="000000" w:themeColor="text1"/>
      <w:spacing w:val="15"/>
      <w:sz w:val="80"/>
      <w:szCs w:val="24"/>
    </w:rPr>
  </w:style>
  <w:style w:type="character" w:styleId="SubtleReference">
    <w:name w:val="Subtle Reference"/>
    <w:basedOn w:val="DefaultParagraphFont"/>
    <w:uiPriority w:val="31"/>
    <w:qFormat/>
    <w:rsid w:val="00214C82"/>
    <w:rPr>
      <w:smallCaps/>
      <w:color w:val="E0301E" w:themeColor="accent2"/>
      <w:u w:val="single"/>
    </w:rPr>
  </w:style>
  <w:style w:type="paragraph" w:styleId="TableofAuthorities">
    <w:name w:val="table of authorities"/>
    <w:basedOn w:val="Normal"/>
    <w:next w:val="Normal"/>
    <w:uiPriority w:val="99"/>
    <w:unhideWhenUsed/>
    <w:rsid w:val="00214C82"/>
    <w:pPr>
      <w:spacing w:after="0"/>
    </w:pPr>
  </w:style>
  <w:style w:type="paragraph" w:styleId="TableofFigures">
    <w:name w:val="table of figures"/>
    <w:basedOn w:val="Normal"/>
    <w:next w:val="Normal"/>
    <w:uiPriority w:val="99"/>
    <w:unhideWhenUsed/>
    <w:rsid w:val="00214C82"/>
    <w:pPr>
      <w:spacing w:after="0"/>
    </w:pPr>
  </w:style>
  <w:style w:type="paragraph" w:styleId="Title">
    <w:name w:val="Title"/>
    <w:basedOn w:val="Normal"/>
    <w:next w:val="Subtitle"/>
    <w:link w:val="TitleChar"/>
    <w:uiPriority w:val="99"/>
    <w:qFormat/>
    <w:rsid w:val="00214C82"/>
    <w:pPr>
      <w:spacing w:after="0" w:line="240" w:lineRule="auto"/>
      <w:contextualSpacing/>
    </w:pPr>
    <w:rPr>
      <w:rFonts w:eastAsiaTheme="majorEastAsia" w:cstheme="majorBidi"/>
      <w:b/>
      <w:i/>
      <w:spacing w:val="5"/>
      <w:kern w:val="28"/>
      <w:sz w:val="80"/>
      <w:szCs w:val="52"/>
    </w:rPr>
  </w:style>
  <w:style w:type="character" w:customStyle="1" w:styleId="TitleChar">
    <w:name w:val="Title Char"/>
    <w:basedOn w:val="DefaultParagraphFont"/>
    <w:link w:val="Title"/>
    <w:uiPriority w:val="99"/>
    <w:rsid w:val="00214C82"/>
    <w:rPr>
      <w:rFonts w:asciiTheme="majorHAnsi" w:eastAsiaTheme="majorEastAsia" w:hAnsiTheme="majorHAnsi" w:cstheme="majorBidi"/>
      <w:b/>
      <w:i/>
      <w:color w:val="000000" w:themeColor="text1"/>
      <w:spacing w:val="5"/>
      <w:kern w:val="28"/>
      <w:sz w:val="80"/>
      <w:szCs w:val="52"/>
    </w:rPr>
  </w:style>
  <w:style w:type="paragraph" w:styleId="TOAHeading">
    <w:name w:val="toa heading"/>
    <w:basedOn w:val="Normal"/>
    <w:next w:val="Normal"/>
    <w:uiPriority w:val="99"/>
    <w:unhideWhenUsed/>
    <w:rsid w:val="003369C9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77068B"/>
    <w:pPr>
      <w:pBdr>
        <w:top w:val="single" w:sz="8" w:space="4" w:color="A32020" w:themeColor="accent1"/>
      </w:pBdr>
      <w:tabs>
        <w:tab w:val="right" w:pos="9809"/>
      </w:tabs>
      <w:spacing w:before="120" w:after="120" w:line="240" w:lineRule="atLeas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77068B"/>
    <w:pPr>
      <w:pBdr>
        <w:top w:val="dotted" w:sz="8" w:space="4" w:color="A32020" w:themeColor="accent1"/>
      </w:pBdr>
      <w:tabs>
        <w:tab w:val="right" w:pos="9809"/>
      </w:tabs>
      <w:spacing w:before="120" w:after="120" w:line="240" w:lineRule="atLeast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77068B"/>
    <w:pPr>
      <w:tabs>
        <w:tab w:val="right" w:pos="9809"/>
      </w:tabs>
      <w:spacing w:before="120" w:after="120" w:line="240" w:lineRule="atLeast"/>
      <w:ind w:left="289"/>
    </w:pPr>
  </w:style>
  <w:style w:type="paragraph" w:styleId="TOC4">
    <w:name w:val="toc 4"/>
    <w:basedOn w:val="Normal"/>
    <w:next w:val="Normal"/>
    <w:autoRedefine/>
    <w:uiPriority w:val="39"/>
    <w:unhideWhenUsed/>
    <w:rsid w:val="0077068B"/>
    <w:pPr>
      <w:pBdr>
        <w:top w:val="single" w:sz="8" w:space="3" w:color="A32020" w:themeColor="accent1"/>
      </w:pBdr>
      <w:tabs>
        <w:tab w:val="right" w:pos="9809"/>
      </w:tabs>
      <w:spacing w:before="120" w:after="120" w:line="240" w:lineRule="atLeast"/>
    </w:pPr>
  </w:style>
  <w:style w:type="paragraph" w:styleId="TOC5">
    <w:name w:val="toc 5"/>
    <w:basedOn w:val="Normal"/>
    <w:next w:val="Normal"/>
    <w:autoRedefine/>
    <w:uiPriority w:val="39"/>
    <w:unhideWhenUsed/>
    <w:rsid w:val="00A14D02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unhideWhenUsed/>
    <w:rsid w:val="00A14D02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unhideWhenUsed/>
    <w:rsid w:val="00A14D02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unhideWhenUsed/>
    <w:rsid w:val="00A14D02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unhideWhenUsed/>
    <w:rsid w:val="00A14D02"/>
    <w:pPr>
      <w:spacing w:after="100"/>
      <w:ind w:left="1600"/>
    </w:pPr>
  </w:style>
  <w:style w:type="paragraph" w:styleId="TOCHeading">
    <w:name w:val="TOC Heading"/>
    <w:basedOn w:val="Heading1"/>
    <w:next w:val="Normal"/>
    <w:uiPriority w:val="39"/>
    <w:unhideWhenUsed/>
    <w:qFormat/>
    <w:rsid w:val="00A14D02"/>
    <w:pPr>
      <w:keepLines/>
      <w:pageBreakBefore w:val="0"/>
      <w:numPr>
        <w:numId w:val="0"/>
      </w:numPr>
      <w:outlineLvl w:val="9"/>
    </w:pPr>
  </w:style>
  <w:style w:type="table" w:styleId="TableGrid">
    <w:name w:val="Table Grid"/>
    <w:basedOn w:val="TableNormal"/>
    <w:uiPriority w:val="59"/>
    <w:rsid w:val="00EE57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martClassicTable">
    <w:name w:val="Smart Classic Table"/>
    <w:basedOn w:val="TableNormal"/>
    <w:uiPriority w:val="99"/>
    <w:qFormat/>
    <w:rsid w:val="00967E9F"/>
    <w:pPr>
      <w:spacing w:before="60" w:after="60" w:line="240" w:lineRule="auto"/>
    </w:pPr>
    <w:rPr>
      <w:rFonts w:ascii="Georgia" w:hAnsi="Georgia"/>
      <w:sz w:val="20"/>
    </w:rPr>
    <w:tblPr>
      <w:tblBorders>
        <w:top w:val="single" w:sz="4" w:space="0" w:color="A32020" w:themeColor="accent1"/>
        <w:left w:val="single" w:sz="4" w:space="0" w:color="A32020" w:themeColor="accent1"/>
        <w:bottom w:val="single" w:sz="4" w:space="0" w:color="A32020" w:themeColor="accent1"/>
        <w:right w:val="single" w:sz="4" w:space="0" w:color="A32020" w:themeColor="accent1"/>
        <w:insideH w:val="single" w:sz="4" w:space="0" w:color="A32020" w:themeColor="accent1"/>
        <w:insideV w:val="single" w:sz="4" w:space="0" w:color="A32020" w:themeColor="accent1"/>
      </w:tblBorders>
    </w:tblPr>
    <w:tblStylePr w:type="firstRow">
      <w:rPr>
        <w:rFonts w:ascii="Georgia" w:hAnsi="Georgia"/>
        <w:b/>
        <w:color w:val="A32020" w:themeColor="text2"/>
        <w:sz w:val="22"/>
      </w:rPr>
    </w:tblStylePr>
  </w:style>
  <w:style w:type="table" w:customStyle="1" w:styleId="PwCTableFigures">
    <w:name w:val="PwC Table Figures"/>
    <w:basedOn w:val="TableNormal"/>
    <w:uiPriority w:val="99"/>
    <w:qFormat/>
    <w:rsid w:val="00F65667"/>
    <w:pPr>
      <w:tabs>
        <w:tab w:val="decimal" w:pos="1134"/>
      </w:tabs>
      <w:spacing w:before="60" w:after="60" w:line="240" w:lineRule="auto"/>
    </w:pPr>
    <w:rPr>
      <w:rFonts w:ascii="Arial" w:hAnsi="Arial"/>
      <w:sz w:val="20"/>
    </w:rPr>
    <w:tblPr>
      <w:tblBorders>
        <w:insideH w:val="dotted" w:sz="6" w:space="0" w:color="A32020" w:themeColor="accent1"/>
      </w:tblBorders>
    </w:tblPr>
    <w:tblStylePr w:type="firstRow">
      <w:rPr>
        <w:rFonts w:ascii="Arial" w:hAnsi="Arial"/>
        <w:b/>
        <w:color w:val="A32020" w:themeColor="text2"/>
        <w:sz w:val="22"/>
      </w:rPr>
      <w:tblPr/>
      <w:tcPr>
        <w:tcBorders>
          <w:top w:val="single" w:sz="6" w:space="0" w:color="A32020" w:themeColor="accent1"/>
          <w:left w:val="nil"/>
          <w:bottom w:val="single" w:sz="6" w:space="0" w:color="A32020" w:themeColor="accent1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A90DD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PwCTableText">
    <w:name w:val="PwC Table Text"/>
    <w:basedOn w:val="TableNormal"/>
    <w:uiPriority w:val="99"/>
    <w:qFormat/>
    <w:rsid w:val="004C1F6A"/>
    <w:pPr>
      <w:spacing w:before="60" w:after="60" w:line="240" w:lineRule="auto"/>
    </w:pPr>
    <w:rPr>
      <w:rFonts w:ascii="Georgia" w:hAnsi="Georgia"/>
      <w:sz w:val="20"/>
    </w:rPr>
    <w:tblPr>
      <w:tblBorders>
        <w:insideH w:val="dotted" w:sz="6" w:space="0" w:color="A32020" w:themeColor="accent1"/>
      </w:tblBorders>
    </w:tblPr>
    <w:tblStylePr w:type="firstRow">
      <w:rPr>
        <w:rFonts w:asciiTheme="majorHAnsi" w:hAnsiTheme="majorHAnsi"/>
        <w:b/>
        <w:color w:val="A32020" w:themeColor="text2"/>
        <w:sz w:val="22"/>
      </w:rPr>
      <w:tblPr/>
      <w:tcPr>
        <w:tcBorders>
          <w:top w:val="single" w:sz="6" w:space="0" w:color="A32020" w:themeColor="accent1"/>
          <w:left w:val="nil"/>
          <w:bottom w:val="single" w:sz="6" w:space="0" w:color="A32020" w:themeColor="accent1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SmartBasicTable">
    <w:name w:val="Smart Basic Table"/>
    <w:basedOn w:val="TableNormal"/>
    <w:uiPriority w:val="99"/>
    <w:qFormat/>
    <w:rsid w:val="004C1F6A"/>
    <w:pPr>
      <w:spacing w:before="60" w:after="60" w:line="240" w:lineRule="auto"/>
    </w:pPr>
    <w:rPr>
      <w:rFonts w:ascii="Georgia" w:hAnsi="Georgia"/>
      <w:sz w:val="20"/>
    </w:rPr>
    <w:tblPr/>
    <w:tblStylePr w:type="firstRow">
      <w:rPr>
        <w:rFonts w:asciiTheme="majorHAnsi" w:hAnsiTheme="majorHAnsi"/>
        <w:b/>
        <w:color w:val="A32020" w:themeColor="text2"/>
        <w:sz w:val="22"/>
      </w:rPr>
    </w:tblStylePr>
    <w:tblStylePr w:type="firstCol">
      <w:rPr>
        <w:i/>
      </w:rPr>
    </w:tblStylePr>
  </w:style>
  <w:style w:type="table" w:customStyle="1" w:styleId="SmartColouredBoxTable">
    <w:name w:val="Smart Coloured Box Table"/>
    <w:basedOn w:val="TableNormal"/>
    <w:uiPriority w:val="99"/>
    <w:qFormat/>
    <w:rsid w:val="005855B1"/>
    <w:pPr>
      <w:spacing w:before="60" w:after="60" w:line="240" w:lineRule="auto"/>
    </w:pPr>
    <w:rPr>
      <w:rFonts w:ascii="Georgia" w:hAnsi="Georgia"/>
      <w:sz w:val="20"/>
    </w:rPr>
    <w:tblPr>
      <w:tblBorders>
        <w:top w:val="single" w:sz="4" w:space="0" w:color="FFFFFF" w:themeColor="background2"/>
        <w:left w:val="single" w:sz="4" w:space="0" w:color="FFFFFF" w:themeColor="background2"/>
        <w:bottom w:val="single" w:sz="4" w:space="0" w:color="FFFFFF" w:themeColor="background2"/>
        <w:right w:val="single" w:sz="4" w:space="0" w:color="FFFFFF" w:themeColor="background2"/>
        <w:insideH w:val="single" w:sz="4" w:space="0" w:color="FFFFFF" w:themeColor="background2"/>
      </w:tblBorders>
    </w:tblPr>
    <w:tblStylePr w:type="firstRow">
      <w:rPr>
        <w:rFonts w:asciiTheme="majorHAnsi" w:hAnsiTheme="majorHAnsi"/>
        <w:b/>
        <w:color w:val="A32020" w:themeColor="text2"/>
        <w:sz w:val="22"/>
      </w:rPr>
      <w:tblPr/>
      <w:tcPr>
        <w:shd w:val="clear" w:color="auto" w:fill="FFFFFF" w:themeFill="background2"/>
      </w:tcPr>
    </w:tblStylePr>
    <w:tblStylePr w:type="firstCol">
      <w:rPr>
        <w:b/>
      </w:rPr>
      <w:tblPr/>
      <w:tcPr>
        <w:shd w:val="clear" w:color="auto" w:fill="F4CACA" w:themeFill="accent1" w:themeFillTint="33"/>
      </w:tcPr>
    </w:tblStylePr>
  </w:style>
  <w:style w:type="table" w:customStyle="1" w:styleId="SmartListTable">
    <w:name w:val="Smart List Table"/>
    <w:basedOn w:val="TableNormal"/>
    <w:uiPriority w:val="99"/>
    <w:qFormat/>
    <w:rsid w:val="00E87182"/>
    <w:pPr>
      <w:spacing w:before="60" w:after="60" w:line="240" w:lineRule="auto"/>
    </w:pPr>
    <w:rPr>
      <w:rFonts w:ascii="Georgia" w:hAnsi="Georgia"/>
      <w:sz w:val="20"/>
    </w:rPr>
    <w:tblPr/>
    <w:tblStylePr w:type="firstRow">
      <w:rPr>
        <w:rFonts w:asciiTheme="majorHAnsi" w:hAnsiTheme="majorHAnsi"/>
        <w:b/>
        <w:color w:val="A32020" w:themeColor="text2"/>
        <w:sz w:val="22"/>
      </w:rPr>
      <w:tblPr/>
      <w:tcPr>
        <w:tcBorders>
          <w:top w:val="nil"/>
          <w:left w:val="nil"/>
          <w:bottom w:val="single" w:sz="6" w:space="0" w:color="A32020" w:themeColor="accent1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Source">
    <w:name w:val="Source"/>
    <w:basedOn w:val="BodyText"/>
    <w:link w:val="SourceChar"/>
    <w:qFormat/>
    <w:rsid w:val="00673133"/>
    <w:pPr>
      <w:spacing w:after="0" w:line="240" w:lineRule="atLeast"/>
    </w:pPr>
    <w:rPr>
      <w:rFonts w:ascii="Georgia" w:hAnsi="Georgia"/>
      <w:i/>
      <w:sz w:val="16"/>
    </w:rPr>
  </w:style>
  <w:style w:type="character" w:customStyle="1" w:styleId="SourceChar">
    <w:name w:val="Source Char"/>
    <w:basedOn w:val="BodyTextChar"/>
    <w:link w:val="Source"/>
    <w:rsid w:val="00673133"/>
    <w:rPr>
      <w:rFonts w:ascii="Georgia" w:hAnsi="Georgia"/>
      <w:i/>
      <w:sz w:val="16"/>
    </w:rPr>
  </w:style>
  <w:style w:type="paragraph" w:customStyle="1" w:styleId="Callout">
    <w:name w:val="Callout"/>
    <w:basedOn w:val="BodyText"/>
    <w:next w:val="BodyText"/>
    <w:uiPriority w:val="34"/>
    <w:qFormat/>
    <w:rsid w:val="00B40038"/>
    <w:pPr>
      <w:framePr w:w="2098" w:hSpace="227" w:wrap="around" w:vAnchor="text" w:hAnchor="page" w:x="1022" w:y="205"/>
      <w:spacing w:after="160" w:line="240" w:lineRule="auto"/>
    </w:pPr>
    <w:rPr>
      <w:rFonts w:ascii="Georgia" w:eastAsiaTheme="minorHAnsi" w:hAnsi="Georgia"/>
      <w:i/>
      <w:noProof/>
      <w:color w:val="A32020" w:themeColor="text2"/>
      <w:sz w:val="16"/>
      <w:szCs w:val="21"/>
      <w:lang w:val="en-GB"/>
    </w:rPr>
  </w:style>
  <w:style w:type="paragraph" w:customStyle="1" w:styleId="Pre-Section1Heading5">
    <w:name w:val="Pre-Section 1 Heading 5"/>
    <w:basedOn w:val="Normal"/>
    <w:next w:val="BodyText"/>
    <w:qFormat/>
    <w:rsid w:val="00B31585"/>
    <w:pPr>
      <w:spacing w:after="240" w:line="240" w:lineRule="auto"/>
    </w:pPr>
    <w:rPr>
      <w:i/>
      <w:color w:val="A32020" w:themeColor="text2"/>
      <w:sz w:val="24"/>
      <w:szCs w:val="24"/>
    </w:rPr>
  </w:style>
  <w:style w:type="paragraph" w:customStyle="1" w:styleId="AppendixHeading1">
    <w:name w:val="Appendix Heading 1"/>
    <w:basedOn w:val="BodyText"/>
    <w:next w:val="AppendixHeading2"/>
    <w:link w:val="AppendixHeading1Char"/>
    <w:qFormat/>
    <w:rsid w:val="00830D05"/>
    <w:pPr>
      <w:keepNext/>
      <w:pageBreakBefore/>
      <w:numPr>
        <w:numId w:val="26"/>
      </w:numPr>
      <w:spacing w:after="480" w:line="0" w:lineRule="atLeast"/>
    </w:pPr>
    <w:rPr>
      <w:rFonts w:asciiTheme="majorHAnsi" w:hAnsiTheme="majorHAnsi"/>
      <w:b/>
      <w:i/>
      <w:sz w:val="48"/>
    </w:rPr>
  </w:style>
  <w:style w:type="paragraph" w:customStyle="1" w:styleId="AppendixHeading2">
    <w:name w:val="Appendix Heading 2"/>
    <w:basedOn w:val="BodyText"/>
    <w:next w:val="BodyText"/>
    <w:link w:val="AppendixHeading2Char"/>
    <w:qFormat/>
    <w:rsid w:val="00830D05"/>
    <w:pPr>
      <w:numPr>
        <w:ilvl w:val="1"/>
        <w:numId w:val="26"/>
      </w:numPr>
    </w:pPr>
    <w:rPr>
      <w:rFonts w:asciiTheme="majorHAnsi" w:hAnsiTheme="majorHAnsi"/>
      <w:b/>
      <w:i/>
      <w:color w:val="A32020" w:themeColor="text2"/>
      <w:sz w:val="32"/>
    </w:rPr>
  </w:style>
  <w:style w:type="paragraph" w:customStyle="1" w:styleId="AppendixHeading3">
    <w:name w:val="Appendix Heading 3"/>
    <w:basedOn w:val="BodyText"/>
    <w:next w:val="BodyText"/>
    <w:link w:val="AppendixHeading3Char"/>
    <w:qFormat/>
    <w:rsid w:val="00830D05"/>
    <w:pPr>
      <w:numPr>
        <w:ilvl w:val="2"/>
        <w:numId w:val="26"/>
      </w:numPr>
    </w:pPr>
    <w:rPr>
      <w:rFonts w:asciiTheme="majorHAnsi" w:hAnsiTheme="majorHAnsi"/>
      <w:b/>
      <w:i/>
      <w:color w:val="A32020" w:themeColor="text2"/>
      <w:sz w:val="28"/>
    </w:rPr>
  </w:style>
  <w:style w:type="paragraph" w:customStyle="1" w:styleId="AppendixHeading4">
    <w:name w:val="Appendix Heading 4"/>
    <w:basedOn w:val="BodyText"/>
    <w:next w:val="BodyText"/>
    <w:link w:val="AppendixHeading4Char"/>
    <w:qFormat/>
    <w:rsid w:val="00830D05"/>
    <w:pPr>
      <w:numPr>
        <w:ilvl w:val="3"/>
        <w:numId w:val="26"/>
      </w:numPr>
    </w:pPr>
    <w:rPr>
      <w:rFonts w:asciiTheme="majorHAnsi" w:hAnsiTheme="majorHAnsi"/>
      <w:i/>
      <w:color w:val="A32020" w:themeColor="text2"/>
      <w:sz w:val="28"/>
    </w:rPr>
  </w:style>
  <w:style w:type="paragraph" w:customStyle="1" w:styleId="AppendixHeading5">
    <w:name w:val="Appendix Heading 5"/>
    <w:basedOn w:val="BodyText"/>
    <w:next w:val="BodyText"/>
    <w:link w:val="AppendixHeading5Char"/>
    <w:qFormat/>
    <w:rsid w:val="00830D05"/>
    <w:pPr>
      <w:numPr>
        <w:ilvl w:val="4"/>
        <w:numId w:val="26"/>
      </w:numPr>
    </w:pPr>
    <w:rPr>
      <w:rFonts w:asciiTheme="majorHAnsi" w:hAnsiTheme="majorHAnsi"/>
      <w:i/>
      <w:color w:val="A32020" w:themeColor="text2"/>
      <w:sz w:val="24"/>
    </w:rPr>
  </w:style>
  <w:style w:type="paragraph" w:customStyle="1" w:styleId="ExhibitHeading1">
    <w:name w:val="Exhibit Heading 1"/>
    <w:basedOn w:val="BodyText"/>
    <w:next w:val="ExhibitHeading2"/>
    <w:link w:val="ExhibitHeading1Char"/>
    <w:qFormat/>
    <w:rsid w:val="00973F6A"/>
    <w:pPr>
      <w:keepNext/>
      <w:pageBreakBefore/>
      <w:numPr>
        <w:numId w:val="21"/>
      </w:numPr>
      <w:spacing w:after="480" w:line="0" w:lineRule="atLeast"/>
    </w:pPr>
    <w:rPr>
      <w:b/>
      <w:i/>
      <w:sz w:val="48"/>
    </w:rPr>
  </w:style>
  <w:style w:type="paragraph" w:customStyle="1" w:styleId="ExhibitHeading2">
    <w:name w:val="Exhibit Heading 2"/>
    <w:basedOn w:val="BodyText"/>
    <w:next w:val="BodyText"/>
    <w:link w:val="ExhibitHeading2Char"/>
    <w:qFormat/>
    <w:rsid w:val="00F7718B"/>
    <w:pPr>
      <w:numPr>
        <w:ilvl w:val="1"/>
        <w:numId w:val="21"/>
      </w:numPr>
    </w:pPr>
    <w:rPr>
      <w:b/>
      <w:i/>
      <w:color w:val="A32020" w:themeColor="text2"/>
      <w:sz w:val="32"/>
    </w:rPr>
  </w:style>
  <w:style w:type="paragraph" w:customStyle="1" w:styleId="ExhibitHeading3">
    <w:name w:val="Exhibit Heading 3"/>
    <w:basedOn w:val="Normal"/>
    <w:next w:val="BodyText"/>
    <w:link w:val="ExhibitHeading3Char"/>
    <w:qFormat/>
    <w:rsid w:val="00F7718B"/>
    <w:pPr>
      <w:numPr>
        <w:ilvl w:val="2"/>
        <w:numId w:val="21"/>
      </w:numPr>
    </w:pPr>
    <w:rPr>
      <w:b/>
      <w:i/>
      <w:color w:val="A32020" w:themeColor="text2"/>
      <w:sz w:val="28"/>
    </w:rPr>
  </w:style>
  <w:style w:type="paragraph" w:customStyle="1" w:styleId="ExhibitHeading4">
    <w:name w:val="Exhibit Heading 4"/>
    <w:basedOn w:val="ExhibitHeading3"/>
    <w:next w:val="BodyText"/>
    <w:link w:val="ExhibitHeading4Char"/>
    <w:qFormat/>
    <w:rsid w:val="00F7718B"/>
    <w:pPr>
      <w:numPr>
        <w:ilvl w:val="3"/>
      </w:numPr>
    </w:pPr>
    <w:rPr>
      <w:b w:val="0"/>
    </w:rPr>
  </w:style>
  <w:style w:type="paragraph" w:customStyle="1" w:styleId="ExhibitHeading5">
    <w:name w:val="Exhibit Heading 5"/>
    <w:basedOn w:val="BodyText"/>
    <w:next w:val="BodyText"/>
    <w:link w:val="ExhibitHeading5Char"/>
    <w:qFormat/>
    <w:rsid w:val="00F7718B"/>
    <w:pPr>
      <w:numPr>
        <w:ilvl w:val="4"/>
        <w:numId w:val="21"/>
      </w:numPr>
    </w:pPr>
    <w:rPr>
      <w:i/>
      <w:color w:val="A32020" w:themeColor="text2"/>
      <w:sz w:val="24"/>
    </w:rPr>
  </w:style>
  <w:style w:type="character" w:customStyle="1" w:styleId="AppendixHeading1Char">
    <w:name w:val="Appendix Heading 1 Char"/>
    <w:basedOn w:val="BodyTextChar"/>
    <w:link w:val="AppendixHeading1"/>
    <w:rsid w:val="00973F6A"/>
    <w:rPr>
      <w:rFonts w:asciiTheme="majorHAnsi" w:hAnsiTheme="majorHAnsi"/>
      <w:b/>
      <w:i/>
      <w:sz w:val="48"/>
    </w:rPr>
  </w:style>
  <w:style w:type="character" w:customStyle="1" w:styleId="AppendixHeading2Char">
    <w:name w:val="Appendix Heading 2 Char"/>
    <w:basedOn w:val="BodyTextChar"/>
    <w:link w:val="AppendixHeading2"/>
    <w:rsid w:val="0073531E"/>
    <w:rPr>
      <w:rFonts w:asciiTheme="majorHAnsi" w:hAnsiTheme="majorHAnsi"/>
      <w:b/>
      <w:i/>
      <w:color w:val="A32020" w:themeColor="text2"/>
      <w:sz w:val="32"/>
    </w:rPr>
  </w:style>
  <w:style w:type="character" w:customStyle="1" w:styleId="AppendixHeading3Char">
    <w:name w:val="Appendix Heading 3 Char"/>
    <w:basedOn w:val="BodyTextChar"/>
    <w:link w:val="AppendixHeading3"/>
    <w:rsid w:val="0073531E"/>
    <w:rPr>
      <w:rFonts w:asciiTheme="majorHAnsi" w:hAnsiTheme="majorHAnsi"/>
      <w:b/>
      <w:i/>
      <w:color w:val="A32020" w:themeColor="text2"/>
      <w:sz w:val="28"/>
    </w:rPr>
  </w:style>
  <w:style w:type="character" w:customStyle="1" w:styleId="AppendixHeading4Char">
    <w:name w:val="Appendix Heading 4 Char"/>
    <w:basedOn w:val="BodyTextChar"/>
    <w:link w:val="AppendixHeading4"/>
    <w:rsid w:val="0073531E"/>
    <w:rPr>
      <w:rFonts w:asciiTheme="majorHAnsi" w:hAnsiTheme="majorHAnsi"/>
      <w:i/>
      <w:color w:val="A32020" w:themeColor="text2"/>
      <w:sz w:val="28"/>
    </w:rPr>
  </w:style>
  <w:style w:type="character" w:customStyle="1" w:styleId="AppendixHeading5Char">
    <w:name w:val="Appendix Heading 5 Char"/>
    <w:basedOn w:val="BodyTextChar"/>
    <w:link w:val="AppendixHeading5"/>
    <w:rsid w:val="0073531E"/>
    <w:rPr>
      <w:rFonts w:asciiTheme="majorHAnsi" w:hAnsiTheme="majorHAnsi"/>
      <w:i/>
      <w:color w:val="A32020" w:themeColor="text2"/>
      <w:sz w:val="24"/>
    </w:rPr>
  </w:style>
  <w:style w:type="character" w:customStyle="1" w:styleId="ExhibitHeading1Char">
    <w:name w:val="Exhibit Heading 1 Char"/>
    <w:basedOn w:val="BodyTextChar"/>
    <w:link w:val="ExhibitHeading1"/>
    <w:rsid w:val="00973F6A"/>
    <w:rPr>
      <w:b/>
      <w:i/>
      <w:sz w:val="48"/>
    </w:rPr>
  </w:style>
  <w:style w:type="character" w:customStyle="1" w:styleId="ExhibitHeading2Char">
    <w:name w:val="Exhibit Heading 2 Char"/>
    <w:basedOn w:val="BodyTextChar"/>
    <w:link w:val="ExhibitHeading2"/>
    <w:rsid w:val="00FB62E1"/>
    <w:rPr>
      <w:b/>
      <w:i/>
      <w:color w:val="A32020" w:themeColor="text2"/>
      <w:sz w:val="32"/>
    </w:rPr>
  </w:style>
  <w:style w:type="character" w:customStyle="1" w:styleId="ExhibitHeading3Char">
    <w:name w:val="Exhibit Heading 3 Char"/>
    <w:basedOn w:val="DefaultParagraphFont"/>
    <w:link w:val="ExhibitHeading3"/>
    <w:rsid w:val="00FB62E1"/>
    <w:rPr>
      <w:b/>
      <w:i/>
      <w:color w:val="A32020" w:themeColor="text2"/>
      <w:sz w:val="28"/>
    </w:rPr>
  </w:style>
  <w:style w:type="character" w:customStyle="1" w:styleId="ExhibitHeading4Char">
    <w:name w:val="Exhibit Heading 4 Char"/>
    <w:basedOn w:val="ExhibitHeading3Char"/>
    <w:link w:val="ExhibitHeading4"/>
    <w:rsid w:val="00FB62E1"/>
    <w:rPr>
      <w:b/>
      <w:i/>
      <w:color w:val="A32020" w:themeColor="text2"/>
      <w:sz w:val="28"/>
    </w:rPr>
  </w:style>
  <w:style w:type="character" w:customStyle="1" w:styleId="ExhibitHeading5Char">
    <w:name w:val="Exhibit Heading 5 Char"/>
    <w:basedOn w:val="BodyTextChar"/>
    <w:link w:val="ExhibitHeading5"/>
    <w:rsid w:val="00FB62E1"/>
    <w:rPr>
      <w:i/>
      <w:color w:val="A32020" w:themeColor="text2"/>
      <w:sz w:val="24"/>
    </w:rPr>
  </w:style>
  <w:style w:type="paragraph" w:customStyle="1" w:styleId="BodyText1">
    <w:name w:val="Body Text1"/>
    <w:basedOn w:val="Normal"/>
    <w:uiPriority w:val="99"/>
    <w:rsid w:val="004C0C56"/>
    <w:pPr>
      <w:autoSpaceDE w:val="0"/>
      <w:autoSpaceDN w:val="0"/>
      <w:adjustRightInd w:val="0"/>
      <w:spacing w:after="180" w:line="260" w:lineRule="atLeast"/>
      <w:textAlignment w:val="center"/>
    </w:pPr>
    <w:rPr>
      <w:rFonts w:ascii="Georgia" w:eastAsiaTheme="minorHAnsi" w:hAnsi="Georgia" w:cs="Georgia"/>
      <w:color w:val="000000"/>
      <w:szCs w:val="20"/>
    </w:rPr>
  </w:style>
  <w:style w:type="paragraph" w:customStyle="1" w:styleId="Default">
    <w:name w:val="Default"/>
    <w:rsid w:val="0093444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B96433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sz w:val="22"/>
    </w:rPr>
  </w:style>
  <w:style w:type="paragraph" w:customStyle="1" w:styleId="xmsonormal">
    <w:name w:val="x_msonormal"/>
    <w:basedOn w:val="Normal"/>
    <w:rsid w:val="00F638AD"/>
    <w:pPr>
      <w:spacing w:after="0" w:line="240" w:lineRule="auto"/>
    </w:pPr>
    <w:rPr>
      <w:rFonts w:ascii="Calibri" w:eastAsiaTheme="minorHAnsi" w:hAnsi="Calibri" w:cs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4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image" Target="media/image8.emf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image" Target="media/image7.emf"/><Relationship Id="rId25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image" Target="media/image10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23" Type="http://schemas.openxmlformats.org/officeDocument/2006/relationships/header" Target="header3.xml"/><Relationship Id="rId28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9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emf"/><Relationship Id="rId22" Type="http://schemas.openxmlformats.org/officeDocument/2006/relationships/footer" Target="footer1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%20and%20Settings\sayonir512\Desktop\REBRANDING\BATCH%208\TT2027%20PMO%20Handbook%20Template_30112011_v2.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BD64684752E461EBD0C27CCC531A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73444D-CCF5-4750-98FC-D086B975D7DE}"/>
      </w:docPartPr>
      <w:docPartBody>
        <w:p w:rsidR="001F241A" w:rsidRDefault="006E2773">
          <w:pPr>
            <w:pStyle w:val="6BD64684752E461EBD0C27CCC531A880"/>
          </w:pPr>
          <w:r w:rsidRPr="009E4868">
            <w:rPr>
              <w:rStyle w:val="PlaceholderText"/>
            </w:rPr>
            <w:t>Choose a building block.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2773"/>
    <w:rsid w:val="001B5CDA"/>
    <w:rsid w:val="001F241A"/>
    <w:rsid w:val="00461EA9"/>
    <w:rsid w:val="004C76AD"/>
    <w:rsid w:val="00583172"/>
    <w:rsid w:val="006E2773"/>
    <w:rsid w:val="00A01D95"/>
    <w:rsid w:val="00A60016"/>
    <w:rsid w:val="00B7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6BD64684752E461EBD0C27CCC531A880">
    <w:name w:val="6BD64684752E461EBD0C27CCC531A8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Smart Excel Theme">
  <a:themeElements>
    <a:clrScheme name="PwC Burgundy">
      <a:dk1>
        <a:srgbClr val="000000"/>
      </a:dk1>
      <a:lt1>
        <a:srgbClr val="FFFFFF"/>
      </a:lt1>
      <a:dk2>
        <a:srgbClr val="A32020"/>
      </a:dk2>
      <a:lt2>
        <a:srgbClr val="FFFFFF"/>
      </a:lt2>
      <a:accent1>
        <a:srgbClr val="A32020"/>
      </a:accent1>
      <a:accent2>
        <a:srgbClr val="E0301E"/>
      </a:accent2>
      <a:accent3>
        <a:srgbClr val="602320"/>
      </a:accent3>
      <a:accent4>
        <a:srgbClr val="DB536A"/>
      </a:accent4>
      <a:accent5>
        <a:srgbClr val="DC6900"/>
      </a:accent5>
      <a:accent6>
        <a:srgbClr val="FFB600"/>
      </a:accent6>
      <a:hlink>
        <a:srgbClr val="A32020"/>
      </a:hlink>
      <a:folHlink>
        <a:srgbClr val="A32020"/>
      </a:folHlink>
    </a:clrScheme>
    <a:fontScheme name="Word Fonts">
      <a:majorFont>
        <a:latin typeface="Georgia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noFill/>
        <a:ln w="9525" cap="flat" cmpd="sng" algn="ctr">
          <a:noFill/>
          <a:prstDash val="solid"/>
          <a:round/>
          <a:headEnd type="none" w="med" len="med"/>
          <a:tailEnd type="none" w="med" len="med"/>
        </a:ln>
        <a:effectLst/>
      </a:spPr>
      <a:bodyPr vert="horz" wrap="square" lIns="63500" tIns="0" rIns="64800" bIns="0" numCol="1" anchor="t" anchorCtr="0" compatLnSpc="1">
        <a:prstTxWarp prst="textNoShape">
          <a:avLst/>
        </a:prstTxWarp>
      </a:bodyPr>
      <a:lstStyle>
        <a:defPPr marL="0" marR="0" indent="0" algn="l" defTabSz="914400" rtl="0" eaLnBrk="1" fontAlgn="base" latinLnBrk="0" hangingPunct="1">
          <a:lnSpc>
            <a:spcPct val="100000"/>
          </a:lnSpc>
          <a:spcBef>
            <a:spcPct val="20000"/>
          </a:spcBef>
          <a:spcAft>
            <a:spcPct val="20000"/>
          </a:spcAft>
          <a:buClrTx/>
          <a:buSzPct val="90000"/>
          <a:buFontTx/>
          <a:buNone/>
          <a:tabLst/>
          <a:defRPr kumimoji="0" lang="en-GB" sz="2000" b="0" i="0" u="none" strike="noStrike" cap="none" normalizeH="0" baseline="0" smtClean="0">
            <a:ln>
              <a:noFill/>
            </a:ln>
            <a:solidFill>
              <a:schemeClr val="bg2"/>
            </a:solidFill>
            <a:effectLst/>
            <a:latin typeface="Arial" charset="0"/>
            <a:cs typeface="Arial" charset="0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noFill/>
        <a:ln w="9525" cap="flat" cmpd="sng" algn="ctr">
          <a:noFill/>
          <a:prstDash val="solid"/>
          <a:round/>
          <a:headEnd type="none" w="med" len="med"/>
          <a:tailEnd type="none" w="med" len="med"/>
        </a:ln>
        <a:effectLst/>
      </a:spPr>
      <a:bodyPr vert="horz" wrap="square" lIns="63500" tIns="0" rIns="64800" bIns="0" numCol="1" anchor="t" anchorCtr="0" compatLnSpc="1">
        <a:prstTxWarp prst="textNoShape">
          <a:avLst/>
        </a:prstTxWarp>
      </a:bodyPr>
      <a:lstStyle>
        <a:defPPr marL="0" marR="0" indent="0" algn="l" defTabSz="914400" rtl="0" eaLnBrk="1" fontAlgn="base" latinLnBrk="0" hangingPunct="1">
          <a:lnSpc>
            <a:spcPct val="100000"/>
          </a:lnSpc>
          <a:spcBef>
            <a:spcPct val="20000"/>
          </a:spcBef>
          <a:spcAft>
            <a:spcPct val="20000"/>
          </a:spcAft>
          <a:buClrTx/>
          <a:buSzPct val="90000"/>
          <a:buFontTx/>
          <a:buNone/>
          <a:tabLst/>
          <a:defRPr kumimoji="0" lang="en-GB" sz="2000" b="0" i="0" u="none" strike="noStrike" cap="none" normalizeH="0" baseline="0" smtClean="0">
            <a:ln>
              <a:noFill/>
            </a:ln>
            <a:solidFill>
              <a:schemeClr val="bg2"/>
            </a:solidFill>
            <a:effectLst/>
            <a:latin typeface="Arial" charset="0"/>
            <a:cs typeface="Arial" charset="0"/>
          </a:defRPr>
        </a:defPPr>
      </a:lst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23d2ea-7ee9-4e34-a226-720dbb5ec350">
      <Terms xmlns="http://schemas.microsoft.com/office/infopath/2007/PartnerControls"/>
    </lcf76f155ced4ddcb4097134ff3c332f>
    <TaxCatchAll xmlns="2851ce1b-7c23-480f-841d-dad7500d7a3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C53902B2E04F4EA078BDD961F60B86" ma:contentTypeVersion="16" ma:contentTypeDescription="Create a new document." ma:contentTypeScope="" ma:versionID="9caf0c388c2d680e5d82b5bfb1ec4fdb">
  <xsd:schema xmlns:xsd="http://www.w3.org/2001/XMLSchema" xmlns:xs="http://www.w3.org/2001/XMLSchema" xmlns:p="http://schemas.microsoft.com/office/2006/metadata/properties" xmlns:ns2="2923d2ea-7ee9-4e34-a226-720dbb5ec350" xmlns:ns3="2851ce1b-7c23-480f-841d-dad7500d7a31" targetNamespace="http://schemas.microsoft.com/office/2006/metadata/properties" ma:root="true" ma:fieldsID="ec880582ed6e2cf416f53d53488a2020" ns2:_="" ns3:_="">
    <xsd:import namespace="2923d2ea-7ee9-4e34-a226-720dbb5ec350"/>
    <xsd:import namespace="2851ce1b-7c23-480f-841d-dad7500d7a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3d2ea-7ee9-4e34-a226-720dbb5ec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25e80ae-0f9c-4f90-ada1-356925ed3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1ce1b-7c23-480f-841d-dad7500d7a3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194bb9-2a6c-4823-bfa0-8838c7af8134}" ma:internalName="TaxCatchAll" ma:showField="CatchAllData" ma:web="2851ce1b-7c23-480f-841d-dad7500d7a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0AD4EC-CEB7-4BD7-B037-6825570681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F0AF10-DAD2-40F6-A3EF-4A9D61DC04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26CE0D-3DB2-4A25-AC18-79F4BAB21483}">
  <ds:schemaRefs>
    <ds:schemaRef ds:uri="http://schemas.microsoft.com/office/2006/metadata/properties"/>
    <ds:schemaRef ds:uri="http://schemas.microsoft.com/office/infopath/2007/PartnerControls"/>
    <ds:schemaRef ds:uri="2923d2ea-7ee9-4e34-a226-720dbb5ec350"/>
    <ds:schemaRef ds:uri="2851ce1b-7c23-480f-841d-dad7500d7a31"/>
  </ds:schemaRefs>
</ds:datastoreItem>
</file>

<file path=customXml/itemProps4.xml><?xml version="1.0" encoding="utf-8"?>
<ds:datastoreItem xmlns:ds="http://schemas.openxmlformats.org/officeDocument/2006/customXml" ds:itemID="{D5573A01-4124-41C5-8DF1-5B2F161893F9}"/>
</file>

<file path=docProps/app.xml><?xml version="1.0" encoding="utf-8"?>
<Properties xmlns="http://schemas.openxmlformats.org/officeDocument/2006/extended-properties" xmlns:vt="http://schemas.openxmlformats.org/officeDocument/2006/docPropsVTypes">
  <Template>TT2027 PMO Handbook Template_30112011_v2.0</Template>
  <TotalTime>87</TotalTime>
  <Pages>17</Pages>
  <Words>1511</Words>
  <Characters>8617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Mylan Handbook Template</vt:lpstr>
    </vt:vector>
  </TitlesOfParts>
  <Company>PricewaterhouseCoopers</Company>
  <LinksUpToDate>false</LinksUpToDate>
  <CharactersWithSpaces>10108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Mylan Mount CIFS Share in       FIAUS01</dc:title>
  <dc:subject/>
  <dc:creator>sayonir512</dc:creator>
  <cp:keywords/>
  <dc:description>TT2027 PMO Handbook Template_30112011_v2.0</dc:description>
  <cp:lastModifiedBy>Arun R</cp:lastModifiedBy>
  <cp:revision>67</cp:revision>
  <dcterms:created xsi:type="dcterms:W3CDTF">2023-04-24T12:09:00Z</dcterms:created>
  <dcterms:modified xsi:type="dcterms:W3CDTF">2023-07-07T06:53:00Z</dcterms:modified>
  <cp:category> </cp:category>
  <cp:contentStatus>Version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identiality Stamp">
    <vt:lpwstr>Strictly Private and Confidential</vt:lpwstr>
  </property>
  <property fmtid="{D5CDD505-2E9C-101B-9397-08002B2CF9AE}" pid="3" name="Smart Base Template Version">
    <vt:lpwstr>20110726v6</vt:lpwstr>
  </property>
  <property fmtid="{D5CDD505-2E9C-101B-9397-08002B2CF9AE}" pid="4" name="Date completed">
    <vt:lpwstr>4 April 2011</vt:lpwstr>
  </property>
  <property fmtid="{D5CDD505-2E9C-101B-9397-08002B2CF9AE}" pid="5" name="ContentTypeId">
    <vt:lpwstr>0x01010004C53902B2E04F4EA078BDD961F60B86</vt:lpwstr>
  </property>
  <property fmtid="{D5CDD505-2E9C-101B-9397-08002B2CF9AE}" pid="6" name="MediaServiceImageTags">
    <vt:lpwstr/>
  </property>
</Properties>
</file>