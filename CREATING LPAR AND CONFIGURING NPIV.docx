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9F6" w:rsidRPr="003619F6" w:rsidRDefault="003619F6" w:rsidP="00361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9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CREATING LPAR AND CONFIGURING NPIV , STEP BY STEP LPAR CONFIGURATION AND NPIV , STEP BY STEP VIRTUAL FC IN VIO </w:t>
      </w:r>
    </w:p>
    <w:p w:rsidR="003619F6" w:rsidRPr="003619F6" w:rsidRDefault="003619F6" w:rsidP="003619F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sz w:val="15"/>
          <w:szCs w:val="15"/>
        </w:rPr>
        <w:t>ALL DOCUMENT ARE PROPERTY OF SHIVAKANT , DO NOT COPY IBM , AIX , HACMP , ARE REGISTERED TRADE MARK OF IBM</w:t>
      </w:r>
      <w:r w:rsidRPr="003619F6">
        <w:rPr>
          <w:rFonts w:ascii="Times New Roman" w:eastAsia="Times New Roman" w:hAnsi="Times New Roman" w:cs="Times New Roman"/>
          <w:sz w:val="24"/>
          <w:szCs w:val="24"/>
        </w:rPr>
        <w:br/>
      </w:r>
      <w:r w:rsidRPr="003619F6">
        <w:rPr>
          <w:rFonts w:ascii="Times New Roman" w:eastAsia="Times New Roman" w:hAnsi="Times New Roman" w:cs="Times New Roman"/>
          <w:sz w:val="24"/>
          <w:szCs w:val="24"/>
        </w:rPr>
        <w:br/>
      </w:r>
      <w:r w:rsidRPr="003619F6">
        <w:rPr>
          <w:rFonts w:ascii="Times New Roman" w:eastAsia="Times New Roman" w:hAnsi="Times New Roman" w:cs="Times New Roman"/>
          <w:sz w:val="24"/>
          <w:szCs w:val="24"/>
        </w:rPr>
        <w:br/>
      </w:r>
      <w:r w:rsidRPr="003619F6">
        <w:rPr>
          <w:rFonts w:ascii="Times New Roman" w:eastAsia="Times New Roman" w:hAnsi="Times New Roman" w:cs="Times New Roman"/>
          <w:sz w:val="24"/>
          <w:szCs w:val="24"/>
        </w:rPr>
        <w:br/>
      </w:r>
      <w:r w:rsidRPr="003619F6">
        <w:rPr>
          <w:rFonts w:ascii="Times New Roman" w:eastAsia="Times New Roman" w:hAnsi="Times New Roman" w:cs="Times New Roman"/>
          <w:sz w:val="24"/>
          <w:szCs w:val="24"/>
        </w:rPr>
        <w:br/>
      </w:r>
      <w:r w:rsidRPr="003619F6">
        <w:rPr>
          <w:rFonts w:ascii="Arial" w:eastAsia="Times New Roman" w:hAnsi="Arial" w:cs="Arial"/>
          <w:b/>
          <w:bCs/>
          <w:color w:val="000000"/>
          <w:sz w:val="24"/>
          <w:szCs w:val="24"/>
        </w:rPr>
        <w:t>STEP BY STEP TO CONFIGURATION OF LPAR AND NPIV</w:t>
      </w:r>
      <w:r w:rsidRPr="003619F6">
        <w:rPr>
          <w:rFonts w:ascii="Times New Roman" w:eastAsia="Times New Roman" w:hAnsi="Times New Roman" w:cs="Times New Roman"/>
          <w:b/>
          <w:bCs/>
          <w:color w:val="000000"/>
          <w:sz w:val="15"/>
          <w:szCs w:val="15"/>
        </w:rPr>
        <w:t xml:space="preserve"> </w:t>
      </w:r>
      <w:r w:rsidRPr="003619F6">
        <w:rPr>
          <w:rFonts w:ascii="Times New Roman" w:eastAsia="Times New Roman" w:hAnsi="Times New Roman" w:cs="Times New Roman"/>
          <w:sz w:val="24"/>
          <w:szCs w:val="24"/>
        </w:rPr>
        <w:br/>
      </w:r>
      <w:r w:rsidRPr="003619F6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3619F6">
        <w:rPr>
          <w:rFonts w:ascii="inherit" w:eastAsia="Times New Roman" w:hAnsi="inherit" w:cs="Times New Roman"/>
          <w:b/>
          <w:bCs/>
          <w:color w:val="000000"/>
          <w:sz w:val="24"/>
          <w:szCs w:val="24"/>
        </w:rPr>
        <w:t xml:space="preserve">CREATE A LPAR </w:t>
      </w: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6953250" cy="4371975"/>
            <wp:effectExtent l="0" t="0" r="0" b="9525"/>
            <wp:docPr id="15" name="Picture 15" descr="http://3.bp.blogspot.com/-_ZVBbHAZA6M/Tz756-SkdTI/AAAAAAAAAP4/Le9zJXLctoQ/s1600/LP1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3.bp.blogspot.com/-_ZVBbHAZA6M/Tz756-SkdTI/AAAAAAAAAP4/Le9zJXLctoQ/s1600/LP1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9F6" w:rsidRPr="003619F6" w:rsidRDefault="003619F6" w:rsidP="0036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5534025" cy="2228850"/>
            <wp:effectExtent l="0" t="0" r="9525" b="0"/>
            <wp:docPr id="14" name="Picture 14" descr="http://4.bp.blogspot.com/-UXCfloyoG8s/Tz758uhS31I/AAAAAAAAAQA/zOqE_9ILIvQ/s1600/LP2.JP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4.bp.blogspot.com/-UXCfloyoG8s/Tz758uhS31I/AAAAAAAAAQA/zOqE_9ILIvQ/s1600/LP2.JP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9F6" w:rsidRPr="003619F6" w:rsidRDefault="003619F6" w:rsidP="0036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5534025" cy="2228850"/>
            <wp:effectExtent l="0" t="0" r="9525" b="0"/>
            <wp:docPr id="13" name="Picture 13" descr="http://1.bp.blogspot.com/-S0z_9EOPlwQ/Tz759SWpy2I/AAAAAAAAAQI/zhDWQMYz3Ro/s1600/LP3.JP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1.bp.blogspot.com/-S0z_9EOPlwQ/Tz759SWpy2I/AAAAAAAAAQI/zhDWQMYz3Ro/s1600/LP3.JP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9F6" w:rsidRPr="003619F6" w:rsidRDefault="003619F6" w:rsidP="0036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5991225" cy="2447925"/>
            <wp:effectExtent l="0" t="0" r="9525" b="9525"/>
            <wp:docPr id="12" name="Picture 12" descr="http://4.bp.blogspot.com/-RGasJYeEk3U/Tz75_CWxXnI/AAAAAAAAAQQ/GNyHo5a_dAI/s1600/LP4.JP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4.bp.blogspot.com/-RGasJYeEk3U/Tz75_CWxXnI/AAAAAAAAAQQ/GNyHo5a_dAI/s1600/LP4.JP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9F6" w:rsidRPr="003619F6" w:rsidRDefault="003619F6" w:rsidP="0036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5438775" cy="3952875"/>
            <wp:effectExtent l="0" t="0" r="9525" b="9525"/>
            <wp:docPr id="11" name="Picture 11" descr="http://2.bp.blogspot.com/-J4nQcjTyGjc/Tz75_kThvGI/AAAAAAAAAQY/J3qj3a36UTU/s1600/LP5.JP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2.bp.blogspot.com/-J4nQcjTyGjc/Tz75_kThvGI/AAAAAAAAAQY/J3qj3a36UTU/s1600/LP5.JP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9F6" w:rsidRPr="003619F6" w:rsidRDefault="003619F6" w:rsidP="0036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4867275" cy="4171950"/>
            <wp:effectExtent l="0" t="0" r="9525" b="0"/>
            <wp:docPr id="10" name="Picture 10" descr="http://1.bp.blogspot.com/-fACCZuAHr4Y/Tz76BBdJTOI/AAAAAAAAAQg/dnECp6tt1aE/s1600/LP6.JPG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1.bp.blogspot.com/-fACCZuAHr4Y/Tz76BBdJTOI/AAAAAAAAAQg/dnECp6tt1aE/s1600/LP6.JPG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9F6" w:rsidRPr="003619F6" w:rsidRDefault="003619F6" w:rsidP="0036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5981700" cy="3629025"/>
            <wp:effectExtent l="0" t="0" r="0" b="9525"/>
            <wp:docPr id="9" name="Picture 9" descr="http://1.bp.blogspot.com/-WGA1Y3k8uK8/Tz76Bz9lq-I/AAAAAAAAAQo/Q9zfc-CNLdw/s1600/LP7.JP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1.bp.blogspot.com/-WGA1Y3k8uK8/Tz76Bz9lq-I/AAAAAAAAAQo/Q9zfc-CNLdw/s1600/LP7.JP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9F6" w:rsidRPr="003619F6" w:rsidRDefault="003619F6" w:rsidP="0036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6019800" cy="2705100"/>
            <wp:effectExtent l="0" t="0" r="0" b="0"/>
            <wp:docPr id="8" name="Picture 8" descr="http://4.bp.blogspot.com/-P599Z8hHiWc/Tz76CeDiKYI/AAAAAAAAAQw/wOjJAQtTyS8/s1600/LP8.JP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4.bp.blogspot.com/-P599Z8hHiWc/Tz76CeDiKYI/AAAAAAAAAQw/wOjJAQtTyS8/s1600/LP8.JPG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9F6" w:rsidRPr="003619F6" w:rsidRDefault="003619F6" w:rsidP="0036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6019800" cy="2705100"/>
            <wp:effectExtent l="0" t="0" r="0" b="0"/>
            <wp:docPr id="7" name="Picture 7" descr="http://3.bp.blogspot.com/-_59icHhris0/Tz76DDS10WI/AAAAAAAAAQ4/Yc5HwaWC8xE/s1600/LP9.JPG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3.bp.blogspot.com/-_59icHhris0/Tz76DDS10WI/AAAAAAAAAQ4/Yc5HwaWC8xE/s1600/LP9.JPG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4810125" cy="2305050"/>
            <wp:effectExtent l="0" t="0" r="9525" b="0"/>
            <wp:docPr id="6" name="Picture 6" descr="http://3.bp.blogspot.com/-U0wG2ZGbhVE/Tz76rKmHhjI/AAAAAAAAARY/_vFVmxd0hTE/s1600/LP10.JPG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3.bp.blogspot.com/-U0wG2ZGbhVE/Tz76rKmHhjI/AAAAAAAAARY/_vFVmxd0hTE/s1600/LP10.JPG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9F6" w:rsidRPr="003619F6" w:rsidRDefault="003619F6" w:rsidP="0036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5200650" cy="3638550"/>
            <wp:effectExtent l="0" t="0" r="0" b="0"/>
            <wp:docPr id="5" name="Picture 5" descr="http://4.bp.blogspot.com/-7eBWiMBTL_s/Tz76st8xddI/AAAAAAAAARg/ncWxJTSh4bQ/s1600/LP11.JPG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4.bp.blogspot.com/-7eBWiMBTL_s/Tz76st8xddI/AAAAAAAAARg/ncWxJTSh4bQ/s1600/LP11.JPG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9F6" w:rsidRPr="003619F6" w:rsidRDefault="003619F6" w:rsidP="0036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4800600" cy="3476625"/>
            <wp:effectExtent l="0" t="0" r="0" b="9525"/>
            <wp:docPr id="4" name="Picture 4" descr="http://3.bp.blogspot.com/-lli7pXqnWWg/Tz76u4zHKiI/AAAAAAAAARo/DBCbiXF8j5M/s1600/LP12.JPG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3.bp.blogspot.com/-lli7pXqnWWg/Tz76u4zHKiI/AAAAAAAAARo/DBCbiXF8j5M/s1600/LP12.JPG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COMPLETE SERVER SIDE CONFIGURATION </w:t>
      </w:r>
    </w:p>
    <w:p w:rsidR="003619F6" w:rsidRPr="003619F6" w:rsidRDefault="003619F6" w:rsidP="0036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5972175" cy="2647950"/>
            <wp:effectExtent l="0" t="0" r="9525" b="0"/>
            <wp:docPr id="3" name="Picture 3" descr="http://2.bp.blogspot.com/-8yrRwKWTjU4/Tz76wE05huI/AAAAAAAAARw/NapdoXQ_XtY/s1600/LP13.JPG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2.bp.blogspot.com/-8yrRwKWTjU4/Tz76wE05huI/AAAAAAAAARw/NapdoXQ_XtY/s1600/LP13.JPG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9F6" w:rsidRPr="003619F6" w:rsidRDefault="003619F6" w:rsidP="0036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5972175" cy="4286250"/>
            <wp:effectExtent l="0" t="0" r="9525" b="0"/>
            <wp:docPr id="2" name="Picture 2" descr="http://1.bp.blogspot.com/-UuuX8WuOoEA/Tz76yLnaUHI/AAAAAAAAAR4/7HwuNRR4Ev4/s1600/LP14.JPG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1.bp.blogspot.com/-UuuX8WuOoEA/Tz76yLnaUHI/AAAAAAAAAR4/7HwuNRR4Ev4/s1600/LP14.JPG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9F6" w:rsidRPr="003619F6" w:rsidRDefault="003619F6" w:rsidP="0036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2952750" cy="1524000"/>
            <wp:effectExtent l="0" t="0" r="0" b="0"/>
            <wp:docPr id="1" name="Picture 1" descr="http://1.bp.blogspot.com/-hxlh0xsscAI/Tz76z96Wc6I/AAAAAAAAASA/8WBZgRugZqs/s1600/LP15.JPG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1.bp.blogspot.com/-hxlh0xsscAI/Tz76z96Wc6I/AAAAAAAAASA/8WBZgRugZqs/s1600/LP15.JPG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inherit" w:eastAsia="Times New Roman" w:hAnsi="inherit" w:cs="Times New Roman"/>
          <w:b/>
          <w:bCs/>
          <w:sz w:val="24"/>
          <w:szCs w:val="24"/>
        </w:rPr>
        <w:t>AFTER CREATING</w:t>
      </w:r>
      <w:r w:rsidRPr="00361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LPAR GOTO THE VIO SERVER AND RUN </w:t>
      </w: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$ </w:t>
      </w: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cfgdev</w:t>
      </w:r>
      <w:proofErr w:type="spellEnd"/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inherit" w:eastAsia="Times New Roman" w:hAnsi="inherit" w:cs="Times New Roman"/>
          <w:b/>
          <w:bCs/>
          <w:sz w:val="24"/>
          <w:szCs w:val="24"/>
        </w:rPr>
        <w:t xml:space="preserve"> YOU WILL GET THE NEW VIRTUAL HOST 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inherit" w:eastAsia="Times New Roman" w:hAnsi="inherit" w:cs="Times New Roman"/>
          <w:b/>
          <w:bCs/>
          <w:sz w:val="24"/>
          <w:szCs w:val="24"/>
        </w:rPr>
        <w:t xml:space="preserve">VIEW THE NEW ADAPTER BY THE COMMAND BELOW 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$ </w:t>
      </w: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lsdev</w:t>
      </w:r>
      <w:proofErr w:type="spellEnd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-type adapter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vfchost3         Available   Virtual FC Server Adapter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vsa0             Available   LPAR Virtual Serial Adapter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b/>
          <w:bCs/>
          <w:sz w:val="24"/>
          <w:szCs w:val="24"/>
        </w:rPr>
        <w:t>VIEW THE  ADAPTERS AND THEIR MAPPINGS  BY THE COMMAND BELOW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$ </w:t>
      </w: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lsmap</w:t>
      </w:r>
      <w:proofErr w:type="spellEnd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-all -</w:t>
      </w: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npiv</w:t>
      </w:r>
      <w:proofErr w:type="spellEnd"/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Name          </w:t>
      </w: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Physloc</w:t>
      </w:r>
      <w:proofErr w:type="spellEnd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                           </w:t>
      </w: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ClntID</w:t>
      </w:r>
      <w:proofErr w:type="spellEnd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</w:t>
      </w: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ClntName</w:t>
      </w:r>
      <w:proofErr w:type="spellEnd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      </w:t>
      </w: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ClntOS</w:t>
      </w:r>
      <w:proofErr w:type="spellEnd"/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------------- ---------------------------------- ------ -------------- -------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vfchost3      U9117.MMC.06BBBA6-V1-C9                 6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Status:NOT_LOGGED_IN</w:t>
      </w:r>
      <w:proofErr w:type="spellEnd"/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FC name:                        FC </w:t>
      </w: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loc</w:t>
      </w:r>
      <w:proofErr w:type="spellEnd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code: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Ports logged in:0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Flags:1&lt;NOT_MAPPED,NOT_CONNECTED&gt;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lastRenderedPageBreak/>
        <w:t>VFC client name:                VFC client DRC: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inherit" w:eastAsia="Times New Roman" w:hAnsi="inherit" w:cs="Times New Roman"/>
          <w:b/>
          <w:bCs/>
          <w:sz w:val="24"/>
          <w:szCs w:val="24"/>
        </w:rPr>
        <w:t xml:space="preserve"> NOTE THAT THE VIRTUAL ADAPTER IS NOT MAPPED WITH ANY FIBRE CHANNEL ADAPTER 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b/>
          <w:bCs/>
          <w:sz w:val="24"/>
          <w:szCs w:val="24"/>
        </w:rPr>
        <w:t>MAP THE VIRTUAL ADAPTER WITH PHYSICAL ADAPTER BY THE FOLLOWING COMMAND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$ </w:t>
      </w: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vfcmap</w:t>
      </w:r>
      <w:proofErr w:type="spellEnd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-</w:t>
      </w: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vadapter</w:t>
      </w:r>
      <w:proofErr w:type="spellEnd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vfchost3 -</w:t>
      </w: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fcp</w:t>
      </w:r>
      <w:proofErr w:type="spellEnd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fcs0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$ </w:t>
      </w: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lsmap</w:t>
      </w:r>
      <w:proofErr w:type="spellEnd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-</w:t>
      </w: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npiv</w:t>
      </w:r>
      <w:proofErr w:type="spellEnd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-</w:t>
      </w: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vadapter</w:t>
      </w:r>
      <w:proofErr w:type="spellEnd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vfchost3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Name          </w:t>
      </w: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Physloc</w:t>
      </w:r>
      <w:proofErr w:type="spellEnd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                           </w:t>
      </w: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ClntID</w:t>
      </w:r>
      <w:proofErr w:type="spellEnd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</w:t>
      </w: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ClntName</w:t>
      </w:r>
      <w:proofErr w:type="spellEnd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      </w:t>
      </w: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ClntOS</w:t>
      </w:r>
      <w:proofErr w:type="spellEnd"/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------------- ---------------------------------- ------ -------------- -------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vfchost3      U9117.MMC.06EBBB6-V1-C9                 6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Status:NOT_LOGGED_IN</w:t>
      </w:r>
      <w:proofErr w:type="spellEnd"/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FC name:fcs0                    FC </w:t>
      </w:r>
      <w:proofErr w:type="spellStart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loc</w:t>
      </w:r>
      <w:proofErr w:type="spellEnd"/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 xml:space="preserve"> code:U78C0.001.DBJT494-P2-C1-T1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Ports logged in:0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Flags:4&lt;NOT_LOGGED&gt;</w:t>
      </w:r>
    </w:p>
    <w:p w:rsidR="003619F6" w:rsidRPr="003619F6" w:rsidRDefault="003619F6" w:rsidP="003619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Courier New" w:eastAsia="Times New Roman" w:hAnsi="Courier New" w:cs="Courier New"/>
          <w:b/>
          <w:bCs/>
          <w:sz w:val="24"/>
          <w:szCs w:val="24"/>
        </w:rPr>
        <w:t>VFC client name:                VFC client DRC:</w:t>
      </w:r>
    </w:p>
    <w:p w:rsidR="003619F6" w:rsidRPr="003619F6" w:rsidRDefault="003619F6" w:rsidP="00361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F6">
        <w:rPr>
          <w:rFonts w:ascii="Times New Roman" w:eastAsia="Times New Roman" w:hAnsi="Times New Roman" w:cs="Times New Roman"/>
          <w:b/>
          <w:bCs/>
          <w:sz w:val="24"/>
          <w:szCs w:val="24"/>
        </w:rPr>
        <w:t>NOTE THAT THE VIRTUAL ADAPTER IS  MAPPED WITH  FIBRE CHANNEL ADAPTER  FCS0</w:t>
      </w:r>
    </w:p>
    <w:p w:rsidR="00F230AA" w:rsidRDefault="00F230AA">
      <w:bookmarkStart w:id="0" w:name="_GoBack"/>
      <w:bookmarkEnd w:id="0"/>
    </w:p>
    <w:sectPr w:rsidR="00F23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9F6"/>
    <w:rsid w:val="003619F6"/>
    <w:rsid w:val="00F2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1A1C71-CC13-4ACB-9208-AC173ABD5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19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19F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43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830978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112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653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561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09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589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712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7990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1098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1751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126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896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366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734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339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988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290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562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414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91206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3458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418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424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755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0558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946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804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381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988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350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640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261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486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659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8601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167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.bp.blogspot.com/-S0z_9EOPlwQ/Tz759SWpy2I/AAAAAAAAAQI/zhDWQMYz3Ro/s1600/LP3.JPG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://4.bp.blogspot.com/-P599Z8hHiWc/Tz76CeDiKYI/AAAAAAAAAQw/wOjJAQtTyS8/s1600/LP8.JPG" TargetMode="External"/><Relationship Id="rId26" Type="http://schemas.openxmlformats.org/officeDocument/2006/relationships/hyperlink" Target="http://3.bp.blogspot.com/-lli7pXqnWWg/Tz76u4zHKiI/AAAAAAAAARo/DBCbiXF8j5M/s1600/LP12.JPG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jpe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hyperlink" Target="http://2.bp.blogspot.com/-J4nQcjTyGjc/Tz75_kThvGI/AAAAAAAAAQY/J3qj3a36UTU/s1600/LP5.JPG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1.jpeg"/><Relationship Id="rId33" Type="http://schemas.openxmlformats.org/officeDocument/2006/relationships/image" Target="media/image15.jpeg"/><Relationship Id="rId2" Type="http://schemas.openxmlformats.org/officeDocument/2006/relationships/settings" Target="settings.xml"/><Relationship Id="rId16" Type="http://schemas.openxmlformats.org/officeDocument/2006/relationships/hyperlink" Target="http://1.bp.blogspot.com/-WGA1Y3k8uK8/Tz76Bz9lq-I/AAAAAAAAAQo/Q9zfc-CNLdw/s1600/LP7.JPG" TargetMode="External"/><Relationship Id="rId20" Type="http://schemas.openxmlformats.org/officeDocument/2006/relationships/hyperlink" Target="http://3.bp.blogspot.com/-_59icHhris0/Tz76DDS10WI/AAAAAAAAAQ4/Yc5HwaWC8xE/s1600/LP9.JPG" TargetMode="External"/><Relationship Id="rId29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hyperlink" Target="http://4.bp.blogspot.com/-UXCfloyoG8s/Tz758uhS31I/AAAAAAAAAQA/zOqE_9ILIvQ/s1600/LP2.JPG" TargetMode="External"/><Relationship Id="rId11" Type="http://schemas.openxmlformats.org/officeDocument/2006/relationships/image" Target="media/image4.jpeg"/><Relationship Id="rId24" Type="http://schemas.openxmlformats.org/officeDocument/2006/relationships/hyperlink" Target="http://4.bp.blogspot.com/-7eBWiMBTL_s/Tz76st8xddI/AAAAAAAAARg/ncWxJTSh4bQ/s1600/LP11.JPG" TargetMode="External"/><Relationship Id="rId32" Type="http://schemas.openxmlformats.org/officeDocument/2006/relationships/hyperlink" Target="http://1.bp.blogspot.com/-hxlh0xsscAI/Tz76z96Wc6I/AAAAAAAAASA/8WBZgRugZqs/s1600/LP15.JPG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image" Target="media/image10.jpeg"/><Relationship Id="rId28" Type="http://schemas.openxmlformats.org/officeDocument/2006/relationships/hyperlink" Target="http://2.bp.blogspot.com/-8yrRwKWTjU4/Tz76wE05huI/AAAAAAAAARw/NapdoXQ_XtY/s1600/LP13.JPG" TargetMode="External"/><Relationship Id="rId10" Type="http://schemas.openxmlformats.org/officeDocument/2006/relationships/hyperlink" Target="http://4.bp.blogspot.com/-RGasJYeEk3U/Tz75_CWxXnI/AAAAAAAAAQQ/GNyHo5a_dAI/s1600/LP4.JPG" TargetMode="External"/><Relationship Id="rId19" Type="http://schemas.openxmlformats.org/officeDocument/2006/relationships/image" Target="media/image8.jpeg"/><Relationship Id="rId31" Type="http://schemas.openxmlformats.org/officeDocument/2006/relationships/image" Target="media/image14.jpeg"/><Relationship Id="rId4" Type="http://schemas.openxmlformats.org/officeDocument/2006/relationships/hyperlink" Target="http://3.bp.blogspot.com/-_ZVBbHAZA6M/Tz756-SkdTI/AAAAAAAAAP4/Le9zJXLctoQ/s1600/LP1.JPG" TargetMode="External"/><Relationship Id="rId9" Type="http://schemas.openxmlformats.org/officeDocument/2006/relationships/image" Target="media/image3.jpeg"/><Relationship Id="rId14" Type="http://schemas.openxmlformats.org/officeDocument/2006/relationships/hyperlink" Target="http://1.bp.blogspot.com/-fACCZuAHr4Y/Tz76BBdJTOI/AAAAAAAAAQg/dnECp6tt1aE/s1600/LP6.JPG" TargetMode="External"/><Relationship Id="rId22" Type="http://schemas.openxmlformats.org/officeDocument/2006/relationships/hyperlink" Target="http://3.bp.blogspot.com/-U0wG2ZGbhVE/Tz76rKmHhjI/AAAAAAAAARY/_vFVmxd0hTE/s1600/LP10.JPG" TargetMode="External"/><Relationship Id="rId27" Type="http://schemas.openxmlformats.org/officeDocument/2006/relationships/image" Target="media/image12.jpeg"/><Relationship Id="rId30" Type="http://schemas.openxmlformats.org/officeDocument/2006/relationships/hyperlink" Target="http://1.bp.blogspot.com/-UuuX8WuOoEA/Tz76yLnaUHI/AAAAAAAAAR4/7HwuNRR4Ev4/s1600/LP14.JPG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7F943C9A</Template>
  <TotalTime>1</TotalTime>
  <Pages>9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MFL</Company>
  <LinksUpToDate>false</LinksUpToDate>
  <CharactersWithSpaces>1795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Jayakrishna Kenche</dc:creator>
  <cp:keywords/>
  <dc:description/>
  <cp:lastModifiedBy>Jayakrishna Kenche</cp:lastModifiedBy>
  <cp:revision>1</cp:revision>
  <dcterms:created xsi:type="dcterms:W3CDTF">2016-08-12T09:30:00Z</dcterms:created>
  <dcterms:modified xsi:type="dcterms:W3CDTF">2016-08-12T09:31:00Z</dcterms:modified>
</cp:coreProperties>
</file>